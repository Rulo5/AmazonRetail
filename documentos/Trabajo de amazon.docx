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F89A45" w14:textId="3D731CBD" w:rsidR="00D077E9" w:rsidRPr="00F857B9" w:rsidRDefault="00D077E9" w:rsidP="00D70D02"/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F857B9" w14:paraId="5EE0533D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9431A96" w14:textId="29692F9F" w:rsidR="00D077E9" w:rsidRPr="00F857B9" w:rsidRDefault="00770A06" w:rsidP="00AB02A7">
            <w:r w:rsidRPr="00F857B9">
              <w:rPr>
                <w:lang w:bidi="es-ES"/>
              </w:rPr>
              <w:drawing>
                <wp:anchor distT="0" distB="0" distL="114300" distR="114300" simplePos="0" relativeHeight="251622400" behindDoc="1" locked="0" layoutInCell="1" allowOverlap="1" wp14:anchorId="5CB335BA" wp14:editId="0635AB4D">
                  <wp:simplePos x="0" y="0"/>
                  <wp:positionH relativeFrom="margin">
                    <wp:posOffset>-701040</wp:posOffset>
                  </wp:positionH>
                  <wp:positionV relativeFrom="page">
                    <wp:posOffset>-610870</wp:posOffset>
                  </wp:positionV>
                  <wp:extent cx="7760335" cy="8763000"/>
                  <wp:effectExtent l="0" t="0" r="0" b="381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0335" cy="8763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E5FDE50" w14:textId="180F98E4" w:rsidR="00D077E9" w:rsidRPr="00F857B9" w:rsidRDefault="00D077E9" w:rsidP="00AB02A7"/>
        </w:tc>
      </w:tr>
      <w:tr w:rsidR="00D077E9" w:rsidRPr="00F857B9" w14:paraId="42B82E09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EE6437E" w14:textId="64D40720" w:rsidR="00D077E9" w:rsidRPr="00F857B9" w:rsidRDefault="002D3B59" w:rsidP="00AB02A7">
            <w:r w:rsidRPr="00F857B9">
              <w:rPr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4144" behindDoc="1" locked="0" layoutInCell="1" allowOverlap="1" wp14:anchorId="296CB9E8" wp14:editId="52498BDF">
                      <wp:simplePos x="0" y="0"/>
                      <wp:positionH relativeFrom="column">
                        <wp:posOffset>-270510</wp:posOffset>
                      </wp:positionH>
                      <wp:positionV relativeFrom="page">
                        <wp:posOffset>1143000</wp:posOffset>
                      </wp:positionV>
                      <wp:extent cx="3962400" cy="6032500"/>
                      <wp:effectExtent l="57150" t="38100" r="76200" b="101600"/>
                      <wp:wrapNone/>
                      <wp:docPr id="3" name="Rectángulo 3" descr="rectángulo blanco para texto en portad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62400" cy="603250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164B3A" id="Rectángulo 3" o:spid="_x0000_s1026" alt="rectángulo blanco para texto en portada" style="position:absolute;margin-left:-21.3pt;margin-top:90pt;width:312pt;height:475pt;z-index:-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" fillcolor="#70d3cb [2102]" strokecolor="#34aba2 [3206]" strokeweight="1pt">
                      <v:fill color2="#e9f8f7 [342]" rotate="t" angle="180" colors="0 #9dd4ce;9830f #b9e0db;1 #f3f9f8" focus="100%" type="gradient"/>
                      <v:shadow on="t" color="black" opacity="28270f" origin=",.5" offset="0"/>
                      <w10:wrap anchory="page"/>
                    </v:rect>
                  </w:pict>
                </mc:Fallback>
              </mc:AlternateContent>
            </w:r>
            <w:r w:rsidR="00770A06" w:rsidRPr="00F857B9">
              <w:rPr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958FB6D" wp14:editId="2F66830D">
                      <wp:simplePos x="0" y="0"/>
                      <wp:positionH relativeFrom="column">
                        <wp:posOffset>803910</wp:posOffset>
                      </wp:positionH>
                      <wp:positionV relativeFrom="paragraph">
                        <wp:posOffset>2687955</wp:posOffset>
                      </wp:positionV>
                      <wp:extent cx="1764146" cy="461818"/>
                      <wp:effectExtent l="0" t="0" r="26670" b="14605"/>
                      <wp:wrapNone/>
                      <wp:docPr id="4" name="Cuadro de text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4146" cy="4618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61A711AC" w14:textId="26936255" w:rsidR="00AB3037" w:rsidRPr="00B420C9" w:rsidRDefault="00AB3037" w:rsidP="002541B9">
                                  <w:pPr>
                                    <w:jc w:val="center"/>
                                    <w:rPr>
                                      <w:b w:val="0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B420C9">
                                    <w:rPr>
                                      <w:b w:val="0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Modelo de Facturas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7958FB6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4" o:spid="_x0000_s1026" type="#_x0000_t202" style="position:absolute;margin-left:63.3pt;margin-top:211.65pt;width:138.9pt;height:36.3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" fillcolor="white [3201]" strokecolor="white [3212]" strokeweight=".5pt">
                      <v:textbox>
                        <w:txbxContent>
                          <w:p w14:paraId="61A711AC" w14:textId="26936255" w:rsidR="00AB3037" w:rsidRPr="00B420C9" w:rsidRDefault="00AB3037" w:rsidP="002541B9">
                            <w:pPr>
                              <w:jc w:val="center"/>
                              <w:rPr>
                                <w:b w:val="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B420C9">
                              <w:rPr>
                                <w:b w:val="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Modelo de Facturas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70A06" w:rsidRPr="00F857B9">
              <mc:AlternateContent>
                <mc:Choice Requires="wps">
                  <w:drawing>
                    <wp:anchor distT="45720" distB="45720" distL="114300" distR="114300" simplePos="0" relativeHeight="251680768" behindDoc="0" locked="0" layoutInCell="1" allowOverlap="1" wp14:anchorId="672BEB0E" wp14:editId="70C9A448">
                      <wp:simplePos x="0" y="0"/>
                      <wp:positionH relativeFrom="page">
                        <wp:posOffset>114300</wp:posOffset>
                      </wp:positionH>
                      <wp:positionV relativeFrom="paragraph">
                        <wp:posOffset>1485900</wp:posOffset>
                      </wp:positionV>
                      <wp:extent cx="3158490" cy="692150"/>
                      <wp:effectExtent l="0" t="0" r="22860" b="12700"/>
                      <wp:wrapSquare wrapText="bothSides"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58490" cy="6921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654C8D" w14:textId="0171F788" w:rsidR="00AB3037" w:rsidRPr="00B420C9" w:rsidRDefault="00AB3037">
                                  <w:pPr>
                                    <w:rPr>
                                      <w:rFonts w:cstheme="minorHAnsi"/>
                                      <w:color w:val="211D5C" w:themeColor="text1" w:themeTint="D9"/>
                                      <w:sz w:val="72"/>
                                      <w:szCs w:val="72"/>
                                      <w14:shadow w14:blurRad="0" w14:dist="38100" w14:dir="2700000" w14:sx="100000" w14:sy="100000" w14:kx="0" w14:ky="0" w14:algn="bl">
                                        <w14:schemeClr w14:val="accent5"/>
                                      </w14:shadow>
                                      <w14:textOutline w14:w="6731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B420C9">
                                    <w:rPr>
                                      <w:rFonts w:cstheme="minorHAnsi"/>
                                      <w:color w:val="211D5C" w:themeColor="text1" w:themeTint="D9"/>
                                      <w:sz w:val="72"/>
                                      <w:szCs w:val="72"/>
                                      <w14:shadow w14:blurRad="0" w14:dist="38100" w14:dir="2700000" w14:sx="100000" w14:sy="100000" w14:kx="0" w14:ky="0" w14:algn="bl">
                                        <w14:schemeClr w14:val="accent5"/>
                                      </w14:shadow>
                                      <w14:textOutline w14:w="6731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Amazon Retail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2BEB0E" id="Cuadro de texto 2" o:spid="_x0000_s1027" type="#_x0000_t202" style="position:absolute;margin-left:9pt;margin-top:117pt;width:248.7pt;height:54.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">
                      <v:textbox>
                        <w:txbxContent>
                          <w:p w14:paraId="43654C8D" w14:textId="0171F788" w:rsidR="00AB3037" w:rsidRPr="00B420C9" w:rsidRDefault="00AB3037">
                            <w:pPr>
                              <w:rPr>
                                <w:rFonts w:cstheme="minorHAnsi"/>
                                <w:color w:val="211D5C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420C9">
                              <w:rPr>
                                <w:rFonts w:cstheme="minorHAnsi"/>
                                <w:color w:val="211D5C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Amazon Retail</w:t>
                            </w:r>
                          </w:p>
                        </w:txbxContent>
                      </v:textbox>
                      <w10:wrap type="square" anchorx="page"/>
                    </v:shape>
                  </w:pict>
                </mc:Fallback>
              </mc:AlternateContent>
            </w:r>
          </w:p>
        </w:tc>
      </w:tr>
      <w:tr w:rsidR="00D077E9" w:rsidRPr="00F857B9" w14:paraId="03E87B52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7A55205E8E884BB5B30794CE31B237DD"/>
              </w:placeholder>
              <w15:appearance w15:val="hidden"/>
            </w:sdtPr>
            <w:sdtEndPr/>
            <w:sdtContent>
              <w:p w14:paraId="2ECAF360" w14:textId="03336BDA" w:rsidR="00D077E9" w:rsidRPr="00F857B9" w:rsidRDefault="000747A0" w:rsidP="00AB02A7">
                <w:r w:rsidRPr="00F857B9">
                  <w:rPr>
                    <w:rStyle w:val="SubttuloCar"/>
                    <w:b w:val="0"/>
                    <w:lang w:bidi="es-ES"/>
                  </w:rPr>
                  <w:fldChar w:fldCharType="begin"/>
                </w:r>
                <w:r w:rsidRPr="00F857B9">
                  <w:rPr>
                    <w:rStyle w:val="SubttuloCar"/>
                    <w:b w:val="0"/>
                    <w:lang w:bidi="es-ES"/>
                  </w:rPr>
                  <w:instrText xml:space="preserve"> DATE  \@ "d MMMM"  \* MERGEFORMAT </w:instrText>
                </w:r>
                <w:r w:rsidRPr="00F857B9">
                  <w:rPr>
                    <w:rStyle w:val="SubttuloCar"/>
                    <w:b w:val="0"/>
                    <w:lang w:bidi="es-ES"/>
                  </w:rPr>
                  <w:fldChar w:fldCharType="separate"/>
                </w:r>
                <w:r w:rsidR="00BA5A8E" w:rsidRPr="00F857B9">
                  <w:rPr>
                    <w:rStyle w:val="SubttuloCar"/>
                    <w:b w:val="0"/>
                    <w:lang w:bidi="es-ES"/>
                  </w:rPr>
                  <w:t>11 agosto</w:t>
                </w:r>
                <w:r w:rsidRPr="00F857B9">
                  <w:rPr>
                    <w:rStyle w:val="SubttuloCar"/>
                    <w:b w:val="0"/>
                    <w:lang w:bidi="es-ES"/>
                  </w:rPr>
                  <w:fldChar w:fldCharType="end"/>
                </w:r>
              </w:p>
            </w:sdtContent>
          </w:sdt>
          <w:p w14:paraId="3AE77720" w14:textId="77777777" w:rsidR="00D077E9" w:rsidRPr="00F857B9" w:rsidRDefault="00D077E9" w:rsidP="00AB02A7">
            <w:pPr>
              <w:rPr>
                <w:sz w:val="10"/>
                <w:szCs w:val="10"/>
              </w:rPr>
            </w:pPr>
            <w:r w:rsidRPr="00F857B9">
              <w:rPr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7457C618" wp14:editId="6657881E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06F2887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5CD1EAE1" w14:textId="77777777" w:rsidR="00D077E9" w:rsidRPr="00F857B9" w:rsidRDefault="00D077E9" w:rsidP="00AB02A7">
            <w:pPr>
              <w:rPr>
                <w:sz w:val="10"/>
                <w:szCs w:val="10"/>
              </w:rPr>
            </w:pPr>
          </w:p>
          <w:p w14:paraId="7C2C94EC" w14:textId="77777777" w:rsidR="00D077E9" w:rsidRPr="00F857B9" w:rsidRDefault="00D077E9" w:rsidP="00AB02A7">
            <w:pPr>
              <w:rPr>
                <w:sz w:val="10"/>
                <w:szCs w:val="10"/>
              </w:rPr>
            </w:pPr>
          </w:p>
          <w:p w14:paraId="555A241C" w14:textId="28CA1DA6" w:rsidR="00D077E9" w:rsidRPr="00F857B9" w:rsidRDefault="00367BF9" w:rsidP="00AB02A7">
            <w:sdt>
              <w:sdtPr>
                <w:id w:val="-1740469667"/>
                <w:placeholder>
                  <w:docPart w:val="4AE0C8606AFE42F1A0BFFC30C3E0CCF2"/>
                </w:placeholder>
                <w15:appearance w15:val="hidden"/>
              </w:sdtPr>
              <w:sdtEndPr/>
              <w:sdtContent>
                <w:r w:rsidR="002D3B59" w:rsidRPr="00F857B9">
                  <w:t xml:space="preserve"> </w:t>
                </w:r>
                <w:r w:rsidR="00B420C9" w:rsidRPr="00F857B9">
                  <w:t>Nombre:</w:t>
                </w:r>
                <w:r w:rsidR="00770A06" w:rsidRPr="00F857B9">
                  <w:t xml:space="preserve"> </w:t>
                </w:r>
                <w:r w:rsidR="00B420C9" w:rsidRPr="00F857B9">
                  <w:t>Andrea Garrido Osorio.</w:t>
                </w:r>
              </w:sdtContent>
            </w:sdt>
          </w:p>
          <w:p w14:paraId="7E28221B" w14:textId="176101EE" w:rsidR="00D077E9" w:rsidRPr="00F857B9" w:rsidRDefault="00B420C9" w:rsidP="00AB02A7">
            <w:r w:rsidRPr="00F857B9">
              <w:t>Docente:</w:t>
            </w:r>
            <w:r w:rsidR="00770A06" w:rsidRPr="00F857B9">
              <w:t xml:space="preserve"> </w:t>
            </w:r>
            <w:r w:rsidRPr="00F857B9">
              <w:t>Bernardo Li</w:t>
            </w:r>
            <w:r w:rsidR="00770A06" w:rsidRPr="00F857B9">
              <w:t>s</w:t>
            </w:r>
            <w:r w:rsidRPr="00F857B9">
              <w:t>boa</w:t>
            </w:r>
            <w:r w:rsidR="00770A06" w:rsidRPr="00F857B9">
              <w:t xml:space="preserve"> Flores.</w:t>
            </w:r>
          </w:p>
          <w:p w14:paraId="5CFC5E6C" w14:textId="77777777" w:rsidR="00770A06" w:rsidRPr="00F857B9" w:rsidRDefault="00770A06" w:rsidP="00AB02A7">
            <w:r w:rsidRPr="00F857B9">
              <w:t>Modulo: Taller de Testing y</w:t>
            </w:r>
          </w:p>
          <w:p w14:paraId="7F93D3BC" w14:textId="01750F76" w:rsidR="00770A06" w:rsidRPr="00F857B9" w:rsidRDefault="00770A06" w:rsidP="00AB02A7">
            <w:r w:rsidRPr="00F857B9">
              <w:t xml:space="preserve">                 Calidad de Software.</w:t>
            </w:r>
          </w:p>
          <w:p w14:paraId="2E88F7F0" w14:textId="71C82D07" w:rsidR="00770A06" w:rsidRPr="00F857B9" w:rsidRDefault="007F663E" w:rsidP="00AB02A7">
            <w:r w:rsidRPr="00F857B9">
              <w:t>sección</w:t>
            </w:r>
            <w:r w:rsidR="00770A06" w:rsidRPr="00F857B9">
              <w:t>: 2100</w:t>
            </w:r>
          </w:p>
          <w:p w14:paraId="64B16123" w14:textId="77777777" w:rsidR="00D077E9" w:rsidRPr="00F857B9" w:rsidRDefault="00D077E9" w:rsidP="00AB02A7">
            <w:pPr>
              <w:rPr>
                <w:sz w:val="10"/>
                <w:szCs w:val="10"/>
              </w:rPr>
            </w:pPr>
          </w:p>
        </w:tc>
      </w:tr>
      <w:tr w:rsidR="00770A06" w:rsidRPr="00F857B9" w14:paraId="2DBB84C6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43C70AD" w14:textId="77777777" w:rsidR="00770A06" w:rsidRPr="00F857B9" w:rsidRDefault="00770A06" w:rsidP="00AB02A7">
            <w:pPr>
              <w:rPr>
                <w:rStyle w:val="SubttuloCar"/>
                <w:b w:val="0"/>
                <w:lang w:bidi="es-ES"/>
              </w:rPr>
            </w:pPr>
          </w:p>
        </w:tc>
      </w:tr>
    </w:tbl>
    <w:p w14:paraId="53F9A263" w14:textId="5D197A51" w:rsidR="00AB02A7" w:rsidRPr="00F857B9" w:rsidRDefault="00770A06" w:rsidP="002D3B59">
      <w:pPr>
        <w:spacing w:after="200"/>
      </w:pPr>
      <w:r w:rsidRPr="00F857B9">
        <w:rPr>
          <w:lang w:bidi="es-ES"/>
        </w:rPr>
        <mc:AlternateContent>
          <mc:Choice Requires="wps">
            <w:drawing>
              <wp:anchor distT="0" distB="0" distL="114300" distR="114300" simplePos="0" relativeHeight="251626496" behindDoc="1" locked="0" layoutInCell="1" allowOverlap="1" wp14:anchorId="1EDAAB59" wp14:editId="49FDCD36">
                <wp:simplePos x="0" y="0"/>
                <wp:positionH relativeFrom="margin">
                  <wp:posOffset>-716915</wp:posOffset>
                </wp:positionH>
                <wp:positionV relativeFrom="page">
                  <wp:posOffset>7825740</wp:posOffset>
                </wp:positionV>
                <wp:extent cx="7760970" cy="3836670"/>
                <wp:effectExtent l="57150" t="38100" r="68580" b="8763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8366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69B02" id="Rectángulo 2" o:spid="_x0000_s1026" alt="rectángulo de color" style="position:absolute;margin-left:-56.45pt;margin-top:616.2pt;width:611.1pt;height:302.1pt;z-index:-251689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" fillcolor="#06a9fa [2100]" strokecolor="#024f75 [3204]" strokeweight="1pt">
                <v:fill color2="#d9f2fe [340]" rotate="t" angle="180" colors="0 #9ca9b9;9830f #b9c2cd;1 #f3f4f6" focus="100%" type="gradient"/>
                <v:shadow on="t" color="black" opacity="28270f" origin=",.5" offset="0"/>
                <w10:wrap anchorx="margin" anchory="page"/>
              </v:rect>
            </w:pict>
          </mc:Fallback>
        </mc:AlternateContent>
      </w:r>
      <w:r w:rsidR="00D077E9" w:rsidRPr="00F857B9">
        <w:rPr>
          <w:lang w:bidi="es-ES"/>
        </w:rPr>
        <w:br w:type="page"/>
      </w:r>
    </w:p>
    <w:p w14:paraId="167EBA4C" w14:textId="5369A225" w:rsidR="002541B9" w:rsidRPr="00F857B9" w:rsidRDefault="002541B9" w:rsidP="00AB02A7">
      <w:pPr>
        <w:spacing w:after="200"/>
      </w:pPr>
    </w:p>
    <w:sdt>
      <w:sdtPr>
        <w:rPr>
          <w:lang w:val="es-ES"/>
        </w:rPr>
        <w:id w:val="59406255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082A75" w:themeColor="text2"/>
          <w:sz w:val="28"/>
          <w:szCs w:val="22"/>
          <w:lang w:eastAsia="en-US"/>
        </w:rPr>
      </w:sdtEndPr>
      <w:sdtContent>
        <w:p w14:paraId="7AFA100E" w14:textId="5C966BDB" w:rsidR="00456978" w:rsidRDefault="00456978">
          <w:pPr>
            <w:pStyle w:val="TtuloTDC"/>
          </w:pPr>
          <w:r>
            <w:rPr>
              <w:lang w:val="es-ES"/>
            </w:rPr>
            <w:t>Contenido</w:t>
          </w:r>
        </w:p>
        <w:p w14:paraId="288DE350" w14:textId="3809CEE1" w:rsidR="00B12A21" w:rsidRDefault="00456978">
          <w:pPr>
            <w:pStyle w:val="TDC1"/>
            <w:tabs>
              <w:tab w:val="left" w:pos="440"/>
              <w:tab w:val="right" w:leader="dot" w:pos="1002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53878" w:history="1">
            <w:r w:rsidR="00B12A21" w:rsidRPr="005A0BE4">
              <w:rPr>
                <w:rStyle w:val="Hipervnculo"/>
                <w:rFonts w:asciiTheme="majorHAnsi" w:hAnsiTheme="majorHAnsi" w:cstheme="majorHAnsi"/>
                <w:noProof/>
              </w:rPr>
              <w:t>1.</w:t>
            </w:r>
            <w:r w:rsidR="00B12A21">
              <w:rPr>
                <w:rFonts w:cstheme="minorBidi"/>
                <w:noProof/>
              </w:rPr>
              <w:tab/>
            </w:r>
            <w:r w:rsidR="00B12A21" w:rsidRPr="005A0BE4">
              <w:rPr>
                <w:rStyle w:val="Hipervnculo"/>
                <w:rFonts w:asciiTheme="majorHAnsi" w:hAnsiTheme="majorHAnsi" w:cstheme="majorHAnsi"/>
                <w:noProof/>
              </w:rPr>
              <w:t>información del proyecto.</w:t>
            </w:r>
            <w:r w:rsidR="00B12A21">
              <w:rPr>
                <w:noProof/>
                <w:webHidden/>
              </w:rPr>
              <w:tab/>
            </w:r>
            <w:r w:rsidR="00B12A21">
              <w:rPr>
                <w:noProof/>
                <w:webHidden/>
              </w:rPr>
              <w:fldChar w:fldCharType="begin"/>
            </w:r>
            <w:r w:rsidR="00B12A21">
              <w:rPr>
                <w:noProof/>
                <w:webHidden/>
              </w:rPr>
              <w:instrText xml:space="preserve"> PAGEREF _Toc48153878 \h </w:instrText>
            </w:r>
            <w:r w:rsidR="00B12A21">
              <w:rPr>
                <w:noProof/>
                <w:webHidden/>
              </w:rPr>
            </w:r>
            <w:r w:rsidR="00B12A21">
              <w:rPr>
                <w:noProof/>
                <w:webHidden/>
              </w:rPr>
              <w:fldChar w:fldCharType="separate"/>
            </w:r>
            <w:r w:rsidR="00B12A21">
              <w:rPr>
                <w:noProof/>
                <w:webHidden/>
              </w:rPr>
              <w:t>3</w:t>
            </w:r>
            <w:r w:rsidR="00B12A21">
              <w:rPr>
                <w:noProof/>
                <w:webHidden/>
              </w:rPr>
              <w:fldChar w:fldCharType="end"/>
            </w:r>
          </w:hyperlink>
        </w:p>
        <w:p w14:paraId="665640C9" w14:textId="31ABFCA9" w:rsidR="00B12A21" w:rsidRDefault="00B12A21">
          <w:pPr>
            <w:pStyle w:val="TDC2"/>
            <w:tabs>
              <w:tab w:val="left" w:pos="880"/>
              <w:tab w:val="right" w:leader="dot" w:pos="10024"/>
            </w:tabs>
            <w:rPr>
              <w:rFonts w:cstheme="minorBidi"/>
              <w:noProof/>
            </w:rPr>
          </w:pPr>
          <w:hyperlink w:anchor="_Toc48153879" w:history="1"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1.1.</w:t>
            </w:r>
            <w:r>
              <w:rPr>
                <w:rFonts w:cstheme="minorBidi"/>
                <w:noProof/>
              </w:rPr>
              <w:tab/>
            </w:r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descripción del problema.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05F3A" w14:textId="3C6AE885" w:rsidR="00B12A21" w:rsidRDefault="00B12A21">
          <w:pPr>
            <w:pStyle w:val="TDC1"/>
            <w:tabs>
              <w:tab w:val="left" w:pos="440"/>
              <w:tab w:val="right" w:leader="dot" w:pos="10024"/>
            </w:tabs>
            <w:rPr>
              <w:rFonts w:cstheme="minorBidi"/>
              <w:noProof/>
            </w:rPr>
          </w:pPr>
          <w:hyperlink w:anchor="_Toc48153880" w:history="1"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extracción de necesidades.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1DF61" w14:textId="293DC3A2" w:rsidR="00B12A21" w:rsidRDefault="00B12A21">
          <w:pPr>
            <w:pStyle w:val="TDC1"/>
            <w:tabs>
              <w:tab w:val="left" w:pos="440"/>
              <w:tab w:val="right" w:leader="dot" w:pos="10024"/>
            </w:tabs>
            <w:rPr>
              <w:rFonts w:cstheme="minorBidi"/>
              <w:noProof/>
            </w:rPr>
          </w:pPr>
          <w:hyperlink w:anchor="_Toc48153881" w:history="1">
            <w:r w:rsidRPr="005A0BE4">
              <w:rPr>
                <w:rStyle w:val="Hipervnculo"/>
                <w:rFonts w:ascii="Arial" w:hAnsi="Arial" w:cs="Arial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5A0BE4">
              <w:rPr>
                <w:rStyle w:val="Hipervnculo"/>
                <w:rFonts w:ascii="Arial" w:hAnsi="Arial" w:cs="Arial"/>
                <w:noProof/>
              </w:rPr>
              <w:t>Requerimientos.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365A2" w14:textId="2332E09D" w:rsidR="00B12A21" w:rsidRDefault="00B12A21">
          <w:pPr>
            <w:pStyle w:val="TDC2"/>
            <w:tabs>
              <w:tab w:val="left" w:pos="880"/>
              <w:tab w:val="right" w:leader="dot" w:pos="10024"/>
            </w:tabs>
            <w:rPr>
              <w:rFonts w:cstheme="minorBidi"/>
              <w:noProof/>
            </w:rPr>
          </w:pPr>
          <w:hyperlink w:anchor="_Toc48153882" w:history="1">
            <w:r w:rsidRPr="005A0BE4">
              <w:rPr>
                <w:rStyle w:val="Hipervnculo"/>
                <w:noProof/>
              </w:rPr>
              <w:t>3.1.</w:t>
            </w:r>
            <w:r>
              <w:rPr>
                <w:rFonts w:cstheme="minorBidi"/>
                <w:noProof/>
              </w:rPr>
              <w:tab/>
            </w:r>
            <w:r w:rsidRPr="005A0BE4">
              <w:rPr>
                <w:rStyle w:val="Hipervnculo"/>
                <w:rFonts w:ascii="Arial" w:hAnsi="Arial" w:cs="Arial"/>
                <w:noProof/>
              </w:rPr>
              <w:t>Requerimientos funcionales: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E9FB7" w14:textId="0871250F" w:rsidR="00B12A21" w:rsidRDefault="00B12A21">
          <w:pPr>
            <w:pStyle w:val="TDC2"/>
            <w:tabs>
              <w:tab w:val="left" w:pos="880"/>
              <w:tab w:val="right" w:leader="dot" w:pos="10024"/>
            </w:tabs>
            <w:rPr>
              <w:rFonts w:cstheme="minorBidi"/>
              <w:noProof/>
            </w:rPr>
          </w:pPr>
          <w:hyperlink w:anchor="_Toc48153883" w:history="1">
            <w:r w:rsidRPr="005A0BE4">
              <w:rPr>
                <w:rStyle w:val="Hipervnculo"/>
                <w:noProof/>
              </w:rPr>
              <w:t>3.2.</w:t>
            </w:r>
            <w:r>
              <w:rPr>
                <w:rFonts w:cstheme="minorBidi"/>
                <w:noProof/>
              </w:rPr>
              <w:tab/>
            </w:r>
            <w:r w:rsidRPr="005A0BE4">
              <w:rPr>
                <w:rStyle w:val="Hipervnculo"/>
                <w:noProof/>
              </w:rPr>
              <w:t>Requerimientos no funcionales.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1FB3C" w14:textId="3868DD33" w:rsidR="00B12A21" w:rsidRDefault="00B12A21">
          <w:pPr>
            <w:pStyle w:val="TDC1"/>
            <w:tabs>
              <w:tab w:val="left" w:pos="440"/>
              <w:tab w:val="right" w:leader="dot" w:pos="10024"/>
            </w:tabs>
            <w:rPr>
              <w:rFonts w:cstheme="minorBidi"/>
              <w:noProof/>
            </w:rPr>
          </w:pPr>
          <w:hyperlink w:anchor="_Toc48153884" w:history="1"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Matriz de esfuerzo.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_Toc48153884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FF8C6" w14:textId="0B939BA7" w:rsidR="00B12A21" w:rsidRDefault="00B12A21">
          <w:pPr>
            <w:pStyle w:val="TDC1"/>
            <w:tabs>
              <w:tab w:val="left" w:pos="440"/>
              <w:tab w:val="right" w:leader="dot" w:pos="10024"/>
            </w:tabs>
            <w:rPr>
              <w:rFonts w:cstheme="minorBidi"/>
              <w:noProof/>
            </w:rPr>
          </w:pPr>
          <w:hyperlink w:anchor="_Toc48153885" w:history="1"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Casos de uso.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_Toc48153885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7A4D1" w14:textId="3B6237BB" w:rsidR="00B12A21" w:rsidRDefault="00B12A21">
          <w:pPr>
            <w:pStyle w:val="TDC2"/>
            <w:tabs>
              <w:tab w:val="left" w:pos="880"/>
              <w:tab w:val="right" w:leader="dot" w:pos="10024"/>
            </w:tabs>
            <w:rPr>
              <w:rFonts w:cstheme="minorBidi"/>
              <w:noProof/>
            </w:rPr>
          </w:pPr>
          <w:hyperlink w:anchor="_Toc48153886" w:history="1"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5.1.</w:t>
            </w:r>
            <w:r>
              <w:rPr>
                <w:rFonts w:cstheme="minorBidi"/>
                <w:noProof/>
              </w:rPr>
              <w:tab/>
            </w:r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CU.01 Ingreso de facturas.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_Toc48153886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A9416" w14:textId="244BC4F5" w:rsidR="00B12A21" w:rsidRDefault="00B12A21">
          <w:pPr>
            <w:pStyle w:val="TDC2"/>
            <w:tabs>
              <w:tab w:val="left" w:pos="880"/>
              <w:tab w:val="right" w:leader="dot" w:pos="10024"/>
            </w:tabs>
            <w:rPr>
              <w:rFonts w:cstheme="minorBidi"/>
              <w:noProof/>
            </w:rPr>
          </w:pPr>
          <w:hyperlink w:anchor="_Toc48153887" w:history="1"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5.2.</w:t>
            </w:r>
            <w:r>
              <w:rPr>
                <w:rFonts w:cstheme="minorBidi"/>
                <w:noProof/>
              </w:rPr>
              <w:tab/>
            </w:r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CU.02 Ingreso de facturas masivas.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_Toc48153887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FBF46" w14:textId="04F49F34" w:rsidR="00B12A21" w:rsidRDefault="00B12A21">
          <w:pPr>
            <w:pStyle w:val="TDC2"/>
            <w:tabs>
              <w:tab w:val="left" w:pos="880"/>
              <w:tab w:val="right" w:leader="dot" w:pos="10024"/>
            </w:tabs>
            <w:rPr>
              <w:rFonts w:cstheme="minorBidi"/>
              <w:noProof/>
            </w:rPr>
          </w:pPr>
          <w:hyperlink w:anchor="_Toc48153888" w:history="1"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5.3.</w:t>
            </w:r>
            <w:r>
              <w:rPr>
                <w:rFonts w:cstheme="minorBidi"/>
                <w:noProof/>
              </w:rPr>
              <w:tab/>
            </w:r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CU.03 Eliminación de facturas.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_Toc48153888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9AB82" w14:textId="260762C4" w:rsidR="00B12A21" w:rsidRDefault="00B12A21">
          <w:pPr>
            <w:pStyle w:val="TDC2"/>
            <w:tabs>
              <w:tab w:val="left" w:pos="880"/>
              <w:tab w:val="right" w:leader="dot" w:pos="10024"/>
            </w:tabs>
            <w:rPr>
              <w:rFonts w:cstheme="minorBidi"/>
              <w:noProof/>
            </w:rPr>
          </w:pPr>
          <w:hyperlink w:anchor="_Toc48153889" w:history="1"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5.4.</w:t>
            </w:r>
            <w:r>
              <w:rPr>
                <w:rFonts w:cstheme="minorBidi"/>
                <w:noProof/>
              </w:rPr>
              <w:tab/>
            </w:r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CU.04 Consulta de facturas entre fechas determinadas.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_Toc48153889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58B39" w14:textId="4C3C9CC1" w:rsidR="00B12A21" w:rsidRDefault="00B12A21">
          <w:pPr>
            <w:pStyle w:val="TDC2"/>
            <w:tabs>
              <w:tab w:val="left" w:pos="880"/>
              <w:tab w:val="right" w:leader="dot" w:pos="10024"/>
            </w:tabs>
            <w:rPr>
              <w:rFonts w:cstheme="minorBidi"/>
              <w:noProof/>
            </w:rPr>
          </w:pPr>
          <w:hyperlink w:anchor="_Toc48153890" w:history="1"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5.5.</w:t>
            </w:r>
            <w:r>
              <w:rPr>
                <w:rFonts w:cstheme="minorBidi"/>
                <w:noProof/>
              </w:rPr>
              <w:tab/>
            </w:r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CU.05 Exportar facturas.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AB9E3" w14:textId="04980148" w:rsidR="00B12A21" w:rsidRDefault="00B12A21">
          <w:pPr>
            <w:pStyle w:val="TDC1"/>
            <w:tabs>
              <w:tab w:val="left" w:pos="440"/>
              <w:tab w:val="right" w:leader="dot" w:pos="10024"/>
            </w:tabs>
            <w:rPr>
              <w:rFonts w:cstheme="minorBidi"/>
              <w:noProof/>
            </w:rPr>
          </w:pPr>
          <w:hyperlink w:anchor="_Toc48153891" w:history="1"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Interfaz.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A0B70" w14:textId="09C3F5BA" w:rsidR="00B12A21" w:rsidRDefault="00B12A21">
          <w:pPr>
            <w:pStyle w:val="TDC2"/>
            <w:tabs>
              <w:tab w:val="left" w:pos="880"/>
              <w:tab w:val="right" w:leader="dot" w:pos="10024"/>
            </w:tabs>
            <w:rPr>
              <w:rFonts w:cstheme="minorBidi"/>
              <w:noProof/>
            </w:rPr>
          </w:pPr>
          <w:hyperlink w:anchor="_Toc48153892" w:history="1"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6.1.</w:t>
            </w:r>
            <w:r>
              <w:rPr>
                <w:rFonts w:cstheme="minorBidi"/>
                <w:noProof/>
              </w:rPr>
              <w:tab/>
            </w:r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Interfaz de ingreso de facturas.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59697" w14:textId="47A9D81C" w:rsidR="00B12A21" w:rsidRDefault="00B12A21">
          <w:pPr>
            <w:pStyle w:val="TDC2"/>
            <w:tabs>
              <w:tab w:val="left" w:pos="880"/>
              <w:tab w:val="right" w:leader="dot" w:pos="10024"/>
            </w:tabs>
            <w:rPr>
              <w:rFonts w:cstheme="minorBidi"/>
              <w:noProof/>
            </w:rPr>
          </w:pPr>
          <w:hyperlink w:anchor="_Toc48153893" w:history="1"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6.2.</w:t>
            </w:r>
            <w:r>
              <w:rPr>
                <w:rFonts w:cstheme="minorBidi"/>
                <w:noProof/>
              </w:rPr>
              <w:tab/>
            </w:r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Interfaz de ingreso de facturas.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EDC98" w14:textId="40A2DD09" w:rsidR="00B12A21" w:rsidRDefault="00B12A21">
          <w:pPr>
            <w:pStyle w:val="TDC2"/>
            <w:tabs>
              <w:tab w:val="left" w:pos="880"/>
              <w:tab w:val="right" w:leader="dot" w:pos="10024"/>
            </w:tabs>
            <w:rPr>
              <w:rFonts w:cstheme="minorBidi"/>
              <w:noProof/>
            </w:rPr>
          </w:pPr>
          <w:hyperlink w:anchor="_Toc48153894" w:history="1"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6.3.</w:t>
            </w:r>
            <w:r>
              <w:rPr>
                <w:rFonts w:cstheme="minorBidi"/>
                <w:noProof/>
              </w:rPr>
              <w:tab/>
            </w:r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Interfaz de carga masiva y lista de producto.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1A6D6" w14:textId="43F4A93A" w:rsidR="00B12A21" w:rsidRDefault="00B12A21">
          <w:pPr>
            <w:pStyle w:val="TDC1"/>
            <w:tabs>
              <w:tab w:val="left" w:pos="440"/>
              <w:tab w:val="right" w:leader="dot" w:pos="10024"/>
            </w:tabs>
            <w:rPr>
              <w:rFonts w:cstheme="minorBidi"/>
              <w:noProof/>
            </w:rPr>
          </w:pPr>
          <w:hyperlink w:anchor="_Toc48153895" w:history="1"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Arquitectura.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FAB0A" w14:textId="70AA4CBA" w:rsidR="00B12A21" w:rsidRDefault="00B12A21" w:rsidP="00E20C7B">
          <w:pPr>
            <w:pStyle w:val="TDC1"/>
            <w:tabs>
              <w:tab w:val="left" w:pos="440"/>
              <w:tab w:val="right" w:leader="dot" w:pos="10024"/>
            </w:tabs>
            <w:rPr>
              <w:rFonts w:cstheme="minorBidi"/>
              <w:noProof/>
            </w:rPr>
          </w:pPr>
          <w:hyperlink w:anchor="_Toc48153896" w:history="1"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8.</w:t>
            </w:r>
            <w:r>
              <w:rPr>
                <w:rFonts w:cstheme="minorBidi"/>
                <w:noProof/>
              </w:rPr>
              <w:tab/>
            </w:r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Modelo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17AA6" w14:textId="3BCE1F25" w:rsidR="00B12A21" w:rsidRDefault="00B12A21">
          <w:pPr>
            <w:pStyle w:val="TDC1"/>
            <w:tabs>
              <w:tab w:val="left" w:pos="440"/>
              <w:tab w:val="right" w:leader="dot" w:pos="10024"/>
            </w:tabs>
            <w:rPr>
              <w:rFonts w:cstheme="minorBidi"/>
              <w:noProof/>
            </w:rPr>
          </w:pPr>
          <w:hyperlink w:anchor="_Toc48153898" w:history="1"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9.</w:t>
            </w:r>
            <w:r>
              <w:rPr>
                <w:rFonts w:cstheme="minorBidi"/>
                <w:noProof/>
              </w:rPr>
              <w:tab/>
            </w:r>
            <w:r w:rsidRPr="005A0BE4">
              <w:rPr>
                <w:rStyle w:val="Hipervnculo"/>
                <w:rFonts w:asciiTheme="majorHAnsi" w:hAnsiTheme="majorHAnsi" w:cstheme="majorHAnsi"/>
                <w:noProof/>
              </w:rPr>
              <w:t>Modelo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6D14F" w14:textId="767AE7E0" w:rsidR="00456978" w:rsidRDefault="00456978">
          <w:r>
            <w:rPr>
              <w:bCs/>
              <w:lang w:val="es-ES"/>
            </w:rPr>
            <w:fldChar w:fldCharType="end"/>
          </w:r>
        </w:p>
      </w:sdtContent>
    </w:sdt>
    <w:p w14:paraId="76980F20" w14:textId="4289261A" w:rsidR="002541B9" w:rsidRPr="00F857B9" w:rsidRDefault="002541B9" w:rsidP="00AB02A7">
      <w:pPr>
        <w:spacing w:after="200"/>
      </w:pPr>
    </w:p>
    <w:p w14:paraId="22878771" w14:textId="4463C547" w:rsidR="002541B9" w:rsidRPr="00F857B9" w:rsidRDefault="002541B9" w:rsidP="00AB02A7">
      <w:pPr>
        <w:spacing w:after="200"/>
      </w:pPr>
    </w:p>
    <w:p w14:paraId="42941CB8" w14:textId="471E9636" w:rsidR="002541B9" w:rsidRPr="00F857B9" w:rsidRDefault="002541B9" w:rsidP="009612B9">
      <w:pPr>
        <w:spacing w:after="200"/>
        <w:jc w:val="right"/>
      </w:pPr>
    </w:p>
    <w:p w14:paraId="7B756783" w14:textId="6210FAE2" w:rsidR="002541B9" w:rsidRPr="00F857B9" w:rsidRDefault="002541B9" w:rsidP="00AB02A7">
      <w:pPr>
        <w:spacing w:after="200"/>
      </w:pPr>
    </w:p>
    <w:p w14:paraId="40759854" w14:textId="7A619B64" w:rsidR="002541B9" w:rsidRPr="00F857B9" w:rsidRDefault="002541B9" w:rsidP="00AB02A7">
      <w:pPr>
        <w:spacing w:after="200"/>
      </w:pPr>
    </w:p>
    <w:p w14:paraId="0D93331B" w14:textId="631C5C50" w:rsidR="002541B9" w:rsidRPr="00F857B9" w:rsidRDefault="002541B9" w:rsidP="00AB02A7">
      <w:pPr>
        <w:spacing w:after="200"/>
      </w:pPr>
    </w:p>
    <w:p w14:paraId="520E4A2B" w14:textId="09403D0D" w:rsidR="002541B9" w:rsidRPr="00F857B9" w:rsidRDefault="002541B9" w:rsidP="00AB02A7">
      <w:pPr>
        <w:spacing w:after="200"/>
      </w:pPr>
    </w:p>
    <w:p w14:paraId="0072BEA5" w14:textId="4D0865C8" w:rsidR="002541B9" w:rsidRPr="00F857B9" w:rsidRDefault="002541B9" w:rsidP="00AB02A7">
      <w:pPr>
        <w:spacing w:after="200"/>
      </w:pPr>
    </w:p>
    <w:p w14:paraId="56357915" w14:textId="5C72EE3F" w:rsidR="002541B9" w:rsidRPr="00F857B9" w:rsidRDefault="002541B9" w:rsidP="00AB02A7">
      <w:pPr>
        <w:spacing w:after="200"/>
      </w:pPr>
    </w:p>
    <w:p w14:paraId="4892DC8B" w14:textId="45238F8C" w:rsidR="00B150F4" w:rsidRDefault="00B150F4" w:rsidP="00AB02A7">
      <w:pPr>
        <w:spacing w:after="200"/>
      </w:pPr>
    </w:p>
    <w:p w14:paraId="0046B98B" w14:textId="77777777" w:rsidR="00B150F4" w:rsidRPr="00F857B9" w:rsidRDefault="00B150F4" w:rsidP="00AB02A7">
      <w:pPr>
        <w:spacing w:after="200"/>
      </w:pPr>
    </w:p>
    <w:p w14:paraId="558CBAA5" w14:textId="60450C65" w:rsidR="00BA5A8E" w:rsidRPr="00F857B9" w:rsidRDefault="007F663E" w:rsidP="005D60E5">
      <w:pPr>
        <w:pStyle w:val="Prrafodelista"/>
        <w:numPr>
          <w:ilvl w:val="0"/>
          <w:numId w:val="1"/>
        </w:numPr>
        <w:spacing w:after="200"/>
        <w:outlineLvl w:val="0"/>
        <w:rPr>
          <w:rFonts w:asciiTheme="majorHAnsi" w:hAnsiTheme="majorHAnsi" w:cstheme="majorHAnsi"/>
          <w:color w:val="0F0D29" w:themeColor="text1"/>
          <w:sz w:val="24"/>
          <w:szCs w:val="24"/>
        </w:rPr>
      </w:pPr>
      <w:bookmarkStart w:id="0" w:name="_Toc48153878"/>
      <w:r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>información</w:t>
      </w:r>
      <w:r w:rsidR="002541B9"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 xml:space="preserve"> del proyecto.</w:t>
      </w:r>
      <w:bookmarkEnd w:id="0"/>
    </w:p>
    <w:p w14:paraId="605E52B2" w14:textId="22023158" w:rsidR="002541B9" w:rsidRPr="00F857B9" w:rsidRDefault="007F663E" w:rsidP="005D60E5">
      <w:pPr>
        <w:pStyle w:val="Prrafodelista"/>
        <w:numPr>
          <w:ilvl w:val="1"/>
          <w:numId w:val="1"/>
        </w:numPr>
        <w:spacing w:after="200"/>
        <w:outlineLvl w:val="1"/>
        <w:rPr>
          <w:rFonts w:asciiTheme="majorHAnsi" w:hAnsiTheme="majorHAnsi" w:cstheme="majorHAnsi"/>
          <w:color w:val="0F0D29" w:themeColor="text1"/>
          <w:sz w:val="24"/>
          <w:szCs w:val="24"/>
        </w:rPr>
      </w:pPr>
      <w:bookmarkStart w:id="1" w:name="_Toc48153879"/>
      <w:r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>descripción</w:t>
      </w:r>
      <w:r w:rsidR="002541B9"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 xml:space="preserve"> del problema.</w:t>
      </w:r>
      <w:bookmarkEnd w:id="1"/>
      <w:r w:rsidR="005663A3"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 xml:space="preserve"> </w:t>
      </w:r>
    </w:p>
    <w:p w14:paraId="4F97FA40" w14:textId="14684F3B" w:rsidR="00282539" w:rsidRPr="00F857B9" w:rsidRDefault="00282539" w:rsidP="00282539">
      <w:pPr>
        <w:pStyle w:val="Prrafodelista"/>
        <w:spacing w:after="200"/>
        <w:ind w:left="1440"/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</w:pPr>
    </w:p>
    <w:p w14:paraId="6338C65D" w14:textId="02335C0F" w:rsidR="00282539" w:rsidRPr="00F857B9" w:rsidRDefault="00282539" w:rsidP="00282539">
      <w:pPr>
        <w:pStyle w:val="Prrafodelista"/>
        <w:spacing w:after="200"/>
        <w:ind w:left="2160"/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</w:pPr>
      <w:r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 xml:space="preserve">La empresa Amazon </w:t>
      </w:r>
      <w:r w:rsidR="007F663E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>Retail</w:t>
      </w:r>
      <w:r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 xml:space="preserve"> desea actualizar su sistema creando un</w:t>
      </w:r>
      <w:r w:rsidR="002D10B6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 xml:space="preserve"> </w:t>
      </w:r>
      <w:r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 xml:space="preserve">nuevo </w:t>
      </w:r>
      <w:r w:rsidR="00A37CB8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>módulo</w:t>
      </w:r>
      <w:r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 xml:space="preserve"> que permita administrar las facturas de sus proveedores</w:t>
      </w:r>
      <w:r w:rsidR="002D10B6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 xml:space="preserve">, dado que actualmente el personal realiza esta </w:t>
      </w:r>
      <w:r w:rsidR="007F663E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>acción</w:t>
      </w:r>
      <w:r w:rsidR="002D10B6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 xml:space="preserve"> de forma manual.</w:t>
      </w:r>
    </w:p>
    <w:p w14:paraId="6086B839" w14:textId="77777777" w:rsidR="002D10B6" w:rsidRPr="00F857B9" w:rsidRDefault="002D10B6" w:rsidP="00282539">
      <w:pPr>
        <w:pStyle w:val="Prrafodelista"/>
        <w:spacing w:after="200"/>
        <w:ind w:left="2160"/>
        <w:rPr>
          <w:rFonts w:asciiTheme="majorHAnsi" w:hAnsiTheme="majorHAnsi" w:cstheme="majorHAnsi"/>
          <w:b w:val="0"/>
          <w:bCs/>
          <w:sz w:val="24"/>
          <w:szCs w:val="24"/>
        </w:rPr>
      </w:pPr>
    </w:p>
    <w:p w14:paraId="78897790" w14:textId="14E5D443" w:rsidR="002D10B6" w:rsidRPr="00F857B9" w:rsidRDefault="007F663E" w:rsidP="005D60E5">
      <w:pPr>
        <w:pStyle w:val="Prrafodelista"/>
        <w:numPr>
          <w:ilvl w:val="0"/>
          <w:numId w:val="1"/>
        </w:numPr>
        <w:spacing w:after="200"/>
        <w:outlineLvl w:val="0"/>
        <w:rPr>
          <w:rFonts w:asciiTheme="majorHAnsi" w:hAnsiTheme="majorHAnsi" w:cstheme="majorHAnsi"/>
          <w:color w:val="0F0D29" w:themeColor="text1"/>
          <w:sz w:val="24"/>
          <w:szCs w:val="24"/>
        </w:rPr>
      </w:pPr>
      <w:bookmarkStart w:id="2" w:name="_Toc48153880"/>
      <w:r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>extracción</w:t>
      </w:r>
      <w:r w:rsidR="002D10B6"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 xml:space="preserve"> de necesidades.</w:t>
      </w:r>
      <w:bookmarkEnd w:id="2"/>
    </w:p>
    <w:p w14:paraId="7B0B6B07" w14:textId="274D4120" w:rsidR="002D10B6" w:rsidRPr="00F857B9" w:rsidRDefault="002D10B6" w:rsidP="002D10B6">
      <w:pPr>
        <w:pStyle w:val="Prrafodelista"/>
        <w:spacing w:after="200"/>
      </w:pPr>
    </w:p>
    <w:p w14:paraId="59C83F8A" w14:textId="0B10044E" w:rsidR="00EB557D" w:rsidRPr="00F857B9" w:rsidRDefault="00EB557D" w:rsidP="002D10B6">
      <w:pPr>
        <w:pStyle w:val="Prrafodelista"/>
        <w:spacing w:after="200"/>
        <w:rPr>
          <w:rFonts w:ascii="Arial" w:hAnsi="Arial" w:cs="Arial"/>
          <w:b w:val="0"/>
          <w:bCs/>
          <w:color w:val="0F0D29" w:themeColor="text1"/>
          <w:sz w:val="24"/>
          <w:szCs w:val="24"/>
        </w:rPr>
      </w:pPr>
      <w:r w:rsidRPr="00F857B9">
        <w:rPr>
          <w:rFonts w:ascii="Arial" w:hAnsi="Arial" w:cs="Arial"/>
          <w:color w:val="0F0D29" w:themeColor="text1"/>
          <w:sz w:val="24"/>
          <w:szCs w:val="24"/>
        </w:rPr>
        <w:t>Necesidad NEC01</w:t>
      </w:r>
      <w:r w:rsidRPr="00F857B9">
        <w:rPr>
          <w:rFonts w:ascii="Arial" w:hAnsi="Arial" w:cs="Arial"/>
          <w:b w:val="0"/>
          <w:bCs/>
          <w:color w:val="0F0D29" w:themeColor="text1"/>
          <w:sz w:val="24"/>
          <w:szCs w:val="24"/>
        </w:rPr>
        <w:t>:</w:t>
      </w:r>
      <w:r w:rsidR="000770CA" w:rsidRPr="00F857B9">
        <w:rPr>
          <w:rFonts w:ascii="Arial" w:hAnsi="Arial" w:cs="Arial"/>
          <w:b w:val="0"/>
          <w:bCs/>
          <w:color w:val="0F0D29" w:themeColor="text1"/>
          <w:sz w:val="24"/>
          <w:szCs w:val="24"/>
        </w:rPr>
        <w:t xml:space="preserve"> </w:t>
      </w:r>
      <w:r w:rsidRPr="00F857B9">
        <w:rPr>
          <w:rFonts w:ascii="Arial" w:hAnsi="Arial" w:cs="Arial"/>
          <w:b w:val="0"/>
          <w:bCs/>
          <w:color w:val="0F0D29" w:themeColor="text1"/>
          <w:sz w:val="24"/>
          <w:szCs w:val="24"/>
        </w:rPr>
        <w:t>Ingreso de facturas de forma individual.</w:t>
      </w:r>
    </w:p>
    <w:p w14:paraId="3CE55EE3" w14:textId="27F87632" w:rsidR="00070ABF" w:rsidRPr="00F857B9" w:rsidRDefault="00EB557D" w:rsidP="00070ABF">
      <w:pPr>
        <w:pStyle w:val="Prrafodelista"/>
        <w:spacing w:after="200"/>
        <w:rPr>
          <w:rFonts w:ascii="Arial" w:hAnsi="Arial" w:cs="Arial"/>
          <w:b w:val="0"/>
          <w:bCs/>
          <w:color w:val="0F0D29" w:themeColor="text1"/>
          <w:sz w:val="24"/>
          <w:szCs w:val="24"/>
        </w:rPr>
      </w:pPr>
      <w:r w:rsidRPr="00F857B9">
        <w:rPr>
          <w:rFonts w:ascii="Arial" w:hAnsi="Arial" w:cs="Arial"/>
          <w:color w:val="0F0D29" w:themeColor="text1"/>
          <w:sz w:val="24"/>
          <w:szCs w:val="24"/>
        </w:rPr>
        <w:t>Descripción:</w:t>
      </w:r>
      <w:r w:rsidR="00070ABF" w:rsidRPr="00F857B9">
        <w:rPr>
          <w:rFonts w:ascii="Arial" w:hAnsi="Arial" w:cs="Arial"/>
          <w:b w:val="0"/>
          <w:bCs/>
          <w:color w:val="0F0D29" w:themeColor="text1"/>
          <w:sz w:val="24"/>
          <w:szCs w:val="24"/>
        </w:rPr>
        <w:t xml:space="preserve"> Registro de facturas individual, con los datos que solicita la factura.</w:t>
      </w:r>
    </w:p>
    <w:p w14:paraId="54D75F25" w14:textId="6569F65D" w:rsidR="00EB557D" w:rsidRPr="00F857B9" w:rsidRDefault="00EB557D" w:rsidP="002D10B6">
      <w:pPr>
        <w:pStyle w:val="Prrafodelista"/>
        <w:spacing w:after="200"/>
        <w:rPr>
          <w:rFonts w:ascii="Arial" w:hAnsi="Arial" w:cs="Arial"/>
          <w:b w:val="0"/>
          <w:bCs/>
          <w:color w:val="0F0D29" w:themeColor="text1"/>
          <w:sz w:val="24"/>
          <w:szCs w:val="24"/>
        </w:rPr>
      </w:pPr>
    </w:p>
    <w:p w14:paraId="704FF9E0" w14:textId="00D491DD" w:rsidR="00EB557D" w:rsidRPr="00F857B9" w:rsidRDefault="00EB557D" w:rsidP="00EB557D">
      <w:pPr>
        <w:pStyle w:val="Prrafodelista"/>
        <w:spacing w:after="200"/>
        <w:rPr>
          <w:rFonts w:ascii="Arial" w:hAnsi="Arial" w:cs="Arial"/>
          <w:b w:val="0"/>
          <w:bCs/>
          <w:color w:val="0F0D29" w:themeColor="text1"/>
          <w:sz w:val="24"/>
          <w:szCs w:val="24"/>
        </w:rPr>
      </w:pPr>
      <w:r w:rsidRPr="00F857B9">
        <w:rPr>
          <w:rFonts w:ascii="Arial" w:hAnsi="Arial" w:cs="Arial"/>
          <w:color w:val="0F0D29" w:themeColor="text1"/>
          <w:sz w:val="24"/>
          <w:szCs w:val="24"/>
        </w:rPr>
        <w:t>Necesidad NEC02:</w:t>
      </w:r>
      <w:r w:rsidR="000770CA" w:rsidRPr="00F857B9">
        <w:rPr>
          <w:rFonts w:ascii="Arial" w:hAnsi="Arial" w:cs="Arial"/>
          <w:b w:val="0"/>
          <w:bCs/>
          <w:color w:val="0F0D29" w:themeColor="text1"/>
          <w:sz w:val="24"/>
          <w:szCs w:val="24"/>
        </w:rPr>
        <w:t xml:space="preserve"> </w:t>
      </w:r>
      <w:r w:rsidRPr="00F857B9">
        <w:rPr>
          <w:rFonts w:ascii="Arial" w:hAnsi="Arial" w:cs="Arial"/>
          <w:b w:val="0"/>
          <w:bCs/>
          <w:color w:val="0F0D29" w:themeColor="text1"/>
          <w:sz w:val="24"/>
          <w:szCs w:val="24"/>
        </w:rPr>
        <w:t>Ingreso de facturas de forma masiva.</w:t>
      </w:r>
    </w:p>
    <w:p w14:paraId="27595A53" w14:textId="0081CD53" w:rsidR="00EB557D" w:rsidRPr="00F857B9" w:rsidRDefault="00EB557D" w:rsidP="002D10B6">
      <w:pPr>
        <w:pStyle w:val="Prrafodelista"/>
        <w:spacing w:after="200"/>
        <w:rPr>
          <w:rFonts w:ascii="Arial" w:hAnsi="Arial" w:cs="Arial"/>
          <w:b w:val="0"/>
          <w:bCs/>
          <w:color w:val="0F0D29" w:themeColor="text1"/>
          <w:sz w:val="24"/>
          <w:szCs w:val="24"/>
        </w:rPr>
      </w:pPr>
      <w:r w:rsidRPr="00F857B9">
        <w:rPr>
          <w:rFonts w:ascii="Arial" w:hAnsi="Arial" w:cs="Arial"/>
          <w:color w:val="0F0D29" w:themeColor="text1"/>
          <w:sz w:val="24"/>
          <w:szCs w:val="24"/>
        </w:rPr>
        <w:t>Descripción:</w:t>
      </w:r>
      <w:r w:rsidR="000770CA" w:rsidRPr="00F857B9">
        <w:rPr>
          <w:rFonts w:ascii="Arial" w:hAnsi="Arial" w:cs="Arial"/>
          <w:b w:val="0"/>
          <w:bCs/>
          <w:color w:val="0F0D29" w:themeColor="text1"/>
          <w:sz w:val="24"/>
          <w:szCs w:val="24"/>
        </w:rPr>
        <w:t xml:space="preserve"> </w:t>
      </w:r>
      <w:r w:rsidR="00A74AC8" w:rsidRPr="00F857B9">
        <w:rPr>
          <w:rFonts w:ascii="Arial" w:hAnsi="Arial" w:cs="Arial"/>
          <w:b w:val="0"/>
          <w:bCs/>
          <w:color w:val="0F0D29" w:themeColor="text1"/>
          <w:sz w:val="24"/>
          <w:szCs w:val="24"/>
        </w:rPr>
        <w:t>Registro de facturas masiva, con los datos que solicita la factura.</w:t>
      </w:r>
    </w:p>
    <w:p w14:paraId="728CAEE1" w14:textId="43690E55" w:rsidR="00EB557D" w:rsidRPr="00F857B9" w:rsidRDefault="00EB557D" w:rsidP="002D10B6">
      <w:pPr>
        <w:pStyle w:val="Prrafodelista"/>
        <w:spacing w:after="200"/>
        <w:rPr>
          <w:rFonts w:ascii="Arial" w:hAnsi="Arial" w:cs="Arial"/>
          <w:b w:val="0"/>
          <w:bCs/>
          <w:color w:val="0F0D29" w:themeColor="text1"/>
          <w:sz w:val="24"/>
          <w:szCs w:val="24"/>
        </w:rPr>
      </w:pPr>
    </w:p>
    <w:p w14:paraId="2DA6CABC" w14:textId="3BCB2994" w:rsidR="00EB557D" w:rsidRPr="00F857B9" w:rsidRDefault="00EB557D" w:rsidP="00EB557D">
      <w:pPr>
        <w:pStyle w:val="Prrafodelista"/>
        <w:spacing w:after="200"/>
        <w:rPr>
          <w:rFonts w:ascii="Arial" w:hAnsi="Arial" w:cs="Arial"/>
          <w:b w:val="0"/>
          <w:bCs/>
          <w:color w:val="0F0D29" w:themeColor="text1"/>
          <w:sz w:val="24"/>
          <w:szCs w:val="24"/>
        </w:rPr>
      </w:pPr>
      <w:r w:rsidRPr="00F857B9">
        <w:rPr>
          <w:rFonts w:ascii="Arial" w:hAnsi="Arial" w:cs="Arial"/>
          <w:color w:val="0F0D29" w:themeColor="text1"/>
          <w:sz w:val="24"/>
          <w:szCs w:val="24"/>
        </w:rPr>
        <w:t>Necesidad NEC03</w:t>
      </w:r>
      <w:r w:rsidRPr="00F857B9">
        <w:rPr>
          <w:rFonts w:ascii="Arial" w:hAnsi="Arial" w:cs="Arial"/>
          <w:b w:val="0"/>
          <w:bCs/>
          <w:color w:val="0F0D29" w:themeColor="text1"/>
          <w:sz w:val="24"/>
          <w:szCs w:val="24"/>
        </w:rPr>
        <w:t>:</w:t>
      </w:r>
      <w:r w:rsidR="00A64984" w:rsidRPr="00F857B9">
        <w:rPr>
          <w:rFonts w:ascii="Arial" w:hAnsi="Arial" w:cs="Arial"/>
          <w:b w:val="0"/>
          <w:bCs/>
          <w:color w:val="0F0D29" w:themeColor="text1"/>
          <w:sz w:val="24"/>
          <w:szCs w:val="24"/>
        </w:rPr>
        <w:t xml:space="preserve"> </w:t>
      </w:r>
      <w:r w:rsidR="007F663E">
        <w:rPr>
          <w:rFonts w:ascii="Arial" w:hAnsi="Arial" w:cs="Arial"/>
          <w:b w:val="0"/>
          <w:bCs/>
          <w:color w:val="0F0D29" w:themeColor="text1"/>
          <w:sz w:val="24"/>
          <w:szCs w:val="24"/>
        </w:rPr>
        <w:t>E</w:t>
      </w:r>
      <w:r w:rsidR="007F663E" w:rsidRPr="00F857B9">
        <w:rPr>
          <w:rFonts w:ascii="Arial" w:hAnsi="Arial" w:cs="Arial"/>
          <w:b w:val="0"/>
          <w:bCs/>
          <w:color w:val="0F0D29" w:themeColor="text1"/>
          <w:sz w:val="24"/>
          <w:szCs w:val="24"/>
        </w:rPr>
        <w:t>liminación</w:t>
      </w:r>
      <w:r w:rsidRPr="00F857B9">
        <w:rPr>
          <w:rFonts w:ascii="Arial" w:hAnsi="Arial" w:cs="Arial"/>
          <w:b w:val="0"/>
          <w:bCs/>
          <w:color w:val="0F0D29" w:themeColor="text1"/>
          <w:sz w:val="24"/>
          <w:szCs w:val="24"/>
        </w:rPr>
        <w:t xml:space="preserve"> de factura.</w:t>
      </w:r>
    </w:p>
    <w:p w14:paraId="72BC53FA" w14:textId="70CC5BA4" w:rsidR="00EB557D" w:rsidRPr="00F857B9" w:rsidRDefault="00EB557D" w:rsidP="00EB557D">
      <w:pPr>
        <w:pStyle w:val="Prrafodelista"/>
        <w:spacing w:after="200"/>
        <w:rPr>
          <w:rFonts w:ascii="Arial" w:hAnsi="Arial" w:cs="Arial"/>
          <w:b w:val="0"/>
          <w:bCs/>
          <w:color w:val="0F0D29" w:themeColor="text1"/>
          <w:sz w:val="24"/>
          <w:szCs w:val="24"/>
        </w:rPr>
      </w:pPr>
      <w:r w:rsidRPr="00F857B9">
        <w:rPr>
          <w:rFonts w:ascii="Arial" w:hAnsi="Arial" w:cs="Arial"/>
          <w:color w:val="0F0D29" w:themeColor="text1"/>
          <w:sz w:val="24"/>
          <w:szCs w:val="24"/>
        </w:rPr>
        <w:t>Descripción:</w:t>
      </w:r>
      <w:r w:rsidR="00591295" w:rsidRPr="00F857B9">
        <w:rPr>
          <w:rFonts w:ascii="Arial" w:hAnsi="Arial" w:cs="Arial"/>
          <w:b w:val="0"/>
          <w:bCs/>
          <w:color w:val="0F0D29" w:themeColor="text1"/>
          <w:sz w:val="24"/>
          <w:szCs w:val="24"/>
        </w:rPr>
        <w:t xml:space="preserve"> se </w:t>
      </w:r>
      <w:r w:rsidR="007F663E" w:rsidRPr="00F857B9">
        <w:rPr>
          <w:rFonts w:ascii="Arial" w:hAnsi="Arial" w:cs="Arial"/>
          <w:b w:val="0"/>
          <w:bCs/>
          <w:color w:val="0F0D29" w:themeColor="text1"/>
          <w:sz w:val="24"/>
          <w:szCs w:val="24"/>
        </w:rPr>
        <w:t>podrán</w:t>
      </w:r>
      <w:r w:rsidR="00591295" w:rsidRPr="00F857B9">
        <w:rPr>
          <w:rFonts w:ascii="Arial" w:hAnsi="Arial" w:cs="Arial"/>
          <w:b w:val="0"/>
          <w:bCs/>
          <w:color w:val="0F0D29" w:themeColor="text1"/>
          <w:sz w:val="24"/>
          <w:szCs w:val="24"/>
        </w:rPr>
        <w:t xml:space="preserve"> eliminar las </w:t>
      </w:r>
      <w:r w:rsidR="007F663E" w:rsidRPr="00F857B9">
        <w:rPr>
          <w:rFonts w:ascii="Arial" w:hAnsi="Arial" w:cs="Arial"/>
          <w:b w:val="0"/>
          <w:bCs/>
          <w:color w:val="0F0D29" w:themeColor="text1"/>
          <w:sz w:val="24"/>
          <w:szCs w:val="24"/>
        </w:rPr>
        <w:t>facturas, se</w:t>
      </w:r>
      <w:r w:rsidR="00591295" w:rsidRPr="00F857B9">
        <w:rPr>
          <w:rFonts w:ascii="Arial" w:hAnsi="Arial" w:cs="Arial"/>
          <w:b w:val="0"/>
          <w:bCs/>
          <w:color w:val="0F0D29" w:themeColor="text1"/>
          <w:sz w:val="24"/>
          <w:szCs w:val="24"/>
        </w:rPr>
        <w:t xml:space="preserve"> </w:t>
      </w:r>
      <w:r w:rsidR="00A37CB8" w:rsidRPr="00F857B9">
        <w:rPr>
          <w:rFonts w:ascii="Arial" w:hAnsi="Arial" w:cs="Arial"/>
          <w:b w:val="0"/>
          <w:bCs/>
          <w:color w:val="0F0D29" w:themeColor="text1"/>
          <w:sz w:val="24"/>
          <w:szCs w:val="24"/>
        </w:rPr>
        <w:t>realizará</w:t>
      </w:r>
      <w:r w:rsidR="00591295" w:rsidRPr="00F857B9">
        <w:rPr>
          <w:rFonts w:ascii="Arial" w:hAnsi="Arial" w:cs="Arial"/>
          <w:b w:val="0"/>
          <w:bCs/>
          <w:color w:val="0F0D29" w:themeColor="text1"/>
          <w:sz w:val="24"/>
          <w:szCs w:val="24"/>
        </w:rPr>
        <w:t xml:space="preserve"> por el personal autorizado para realizar esta </w:t>
      </w:r>
      <w:r w:rsidR="007F663E" w:rsidRPr="00F857B9">
        <w:rPr>
          <w:rFonts w:ascii="Arial" w:hAnsi="Arial" w:cs="Arial"/>
          <w:b w:val="0"/>
          <w:bCs/>
          <w:color w:val="0F0D29" w:themeColor="text1"/>
          <w:sz w:val="24"/>
          <w:szCs w:val="24"/>
        </w:rPr>
        <w:t>acción</w:t>
      </w:r>
      <w:r w:rsidR="00591295" w:rsidRPr="00F857B9">
        <w:rPr>
          <w:rFonts w:ascii="Arial" w:hAnsi="Arial" w:cs="Arial"/>
          <w:b w:val="0"/>
          <w:bCs/>
          <w:color w:val="0F0D29" w:themeColor="text1"/>
          <w:sz w:val="24"/>
          <w:szCs w:val="24"/>
        </w:rPr>
        <w:t>.</w:t>
      </w:r>
    </w:p>
    <w:p w14:paraId="3057A6CD" w14:textId="46E2359C" w:rsidR="00EB557D" w:rsidRPr="00F857B9" w:rsidRDefault="00EB557D" w:rsidP="002D10B6">
      <w:pPr>
        <w:pStyle w:val="Prrafodelista"/>
        <w:spacing w:after="200"/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</w:pPr>
    </w:p>
    <w:p w14:paraId="0CE413C8" w14:textId="0AD17A05" w:rsidR="00EB557D" w:rsidRPr="00F857B9" w:rsidRDefault="00EB557D" w:rsidP="00EB557D">
      <w:pPr>
        <w:pStyle w:val="Prrafodelista"/>
        <w:spacing w:after="200"/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</w:pPr>
      <w:r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>Necesidad NEC04:</w:t>
      </w:r>
      <w:r w:rsidR="00A64984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 xml:space="preserve"> </w:t>
      </w:r>
      <w:r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 xml:space="preserve">Consulta de facturas </w:t>
      </w:r>
      <w:r w:rsidR="00591295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 xml:space="preserve">entre fechas </w:t>
      </w:r>
      <w:r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>determinad</w:t>
      </w:r>
      <w:r w:rsidR="00591295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>as</w:t>
      </w:r>
      <w:r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>.</w:t>
      </w:r>
    </w:p>
    <w:p w14:paraId="24D791A3" w14:textId="439585D9" w:rsidR="00EB557D" w:rsidRPr="00F857B9" w:rsidRDefault="00EB557D" w:rsidP="00EB557D">
      <w:pPr>
        <w:pStyle w:val="Prrafodelista"/>
        <w:spacing w:after="200"/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</w:pPr>
      <w:r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>Descripción:</w:t>
      </w:r>
      <w:r w:rsidR="00A64984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 xml:space="preserve"> </w:t>
      </w:r>
      <w:r w:rsidR="00591295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 xml:space="preserve">se </w:t>
      </w:r>
      <w:r w:rsidR="007F663E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>podrán</w:t>
      </w:r>
      <w:r w:rsidR="00591295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 xml:space="preserve"> visualizar las facturas en el rango de fechas ingresado por el usuario (dd/mm/aaaa).</w:t>
      </w:r>
    </w:p>
    <w:p w14:paraId="6F2F83E6" w14:textId="14656749" w:rsidR="00EB557D" w:rsidRPr="00F857B9" w:rsidRDefault="00EB557D" w:rsidP="002D10B6">
      <w:pPr>
        <w:pStyle w:val="Prrafodelista"/>
        <w:spacing w:after="200"/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</w:pPr>
    </w:p>
    <w:p w14:paraId="3261533F" w14:textId="656B684F" w:rsidR="00EB557D" w:rsidRPr="00F857B9" w:rsidRDefault="00EB557D" w:rsidP="00EB557D">
      <w:pPr>
        <w:pStyle w:val="Prrafodelista"/>
        <w:spacing w:after="200"/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</w:pPr>
      <w:r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>Necesidad NEC05:</w:t>
      </w:r>
      <w:r w:rsidR="00A64984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 xml:space="preserve"> </w:t>
      </w:r>
      <w:r w:rsidR="007F663E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>exportación</w:t>
      </w:r>
      <w:r w:rsidR="00B52BA8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 xml:space="preserve"> a Excel y PDF las consultas de facturas.</w:t>
      </w:r>
    </w:p>
    <w:p w14:paraId="5AC353AE" w14:textId="40E2DCA6" w:rsidR="00EB557D" w:rsidRPr="00F857B9" w:rsidRDefault="00EB557D" w:rsidP="00EB557D">
      <w:pPr>
        <w:pStyle w:val="Prrafodelista"/>
        <w:spacing w:after="200"/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</w:pPr>
      <w:r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>Descripción:</w:t>
      </w:r>
      <w:r w:rsidR="007F663E">
        <w:rPr>
          <w:rFonts w:asciiTheme="majorHAnsi" w:hAnsiTheme="majorHAnsi" w:cstheme="majorHAnsi"/>
          <w:color w:val="0F0D29" w:themeColor="text1"/>
          <w:sz w:val="24"/>
          <w:szCs w:val="24"/>
        </w:rPr>
        <w:t xml:space="preserve"> </w:t>
      </w:r>
      <w:r w:rsidR="007F663E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>S</w:t>
      </w:r>
      <w:r w:rsidR="00591295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 xml:space="preserve">e </w:t>
      </w:r>
      <w:r w:rsidR="007F663E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>podrá</w:t>
      </w:r>
      <w:r w:rsidR="00591295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 xml:space="preserve"> descargar las </w:t>
      </w:r>
      <w:r w:rsidR="007F663E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>facturas existentes</w:t>
      </w:r>
      <w:r w:rsidR="00591295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 xml:space="preserve"> en los formatos de Excel y PDF.</w:t>
      </w:r>
    </w:p>
    <w:p w14:paraId="6303E331" w14:textId="7455CE1E" w:rsidR="00206254" w:rsidRPr="00F857B9" w:rsidRDefault="00206254" w:rsidP="00EB557D">
      <w:pPr>
        <w:pStyle w:val="Prrafodelista"/>
        <w:spacing w:after="200"/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</w:pPr>
      <w:r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>Necesidad NEC06:</w:t>
      </w:r>
      <w:r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 xml:space="preserve"> Calcular</w:t>
      </w:r>
      <w:r w:rsidR="00011EA1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 xml:space="preserve"> </w:t>
      </w:r>
      <w:r w:rsidR="007F663E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>subtotal</w:t>
      </w:r>
      <w:r w:rsidR="00011EA1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>,</w:t>
      </w:r>
      <w:r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 xml:space="preserve"> total y IVA</w:t>
      </w:r>
      <w:r w:rsidR="00AB3037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 xml:space="preserve"> </w:t>
      </w:r>
    </w:p>
    <w:p w14:paraId="64617660" w14:textId="214749A3" w:rsidR="00206254" w:rsidRPr="00F857B9" w:rsidRDefault="007F663E" w:rsidP="00EB557D">
      <w:pPr>
        <w:pStyle w:val="Prrafodelista"/>
        <w:spacing w:after="200"/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</w:pPr>
      <w:r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>descripción</w:t>
      </w:r>
      <w:r w:rsidR="00206254"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>:</w:t>
      </w:r>
      <w:r w:rsidR="00206254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 xml:space="preserve"> se debe indicar el monto del </w:t>
      </w:r>
      <w:r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>Subtotal</w:t>
      </w:r>
      <w:r w:rsidR="00AB3037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>,</w:t>
      </w:r>
      <w:r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 xml:space="preserve"> </w:t>
      </w:r>
      <w:r w:rsidR="00AB3037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>IVA y total en la factura.</w:t>
      </w:r>
    </w:p>
    <w:p w14:paraId="113827F3" w14:textId="169C22ED" w:rsidR="00EB557D" w:rsidRPr="00F857B9" w:rsidRDefault="00EB557D" w:rsidP="002D10B6">
      <w:pPr>
        <w:pStyle w:val="Prrafodelista"/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</w:p>
    <w:p w14:paraId="7EF4A294" w14:textId="798BDA5B" w:rsidR="00EB557D" w:rsidRPr="00F857B9" w:rsidRDefault="00EB557D">
      <w:pPr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  <w:r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br w:type="page"/>
      </w:r>
    </w:p>
    <w:p w14:paraId="1F6A1A33" w14:textId="7C3CC013" w:rsidR="004A0D4A" w:rsidRPr="00F857B9" w:rsidRDefault="004A0D4A" w:rsidP="005D60E5">
      <w:pPr>
        <w:pStyle w:val="Prrafodelista"/>
        <w:numPr>
          <w:ilvl w:val="0"/>
          <w:numId w:val="1"/>
        </w:numPr>
        <w:spacing w:after="200"/>
        <w:outlineLvl w:val="0"/>
        <w:rPr>
          <w:rFonts w:ascii="Arial" w:hAnsi="Arial" w:cs="Arial"/>
          <w:color w:val="0F0D29" w:themeColor="text1"/>
          <w:sz w:val="24"/>
          <w:szCs w:val="24"/>
        </w:rPr>
      </w:pPr>
      <w:bookmarkStart w:id="3" w:name="_Toc48153881"/>
      <w:r w:rsidRPr="00F857B9">
        <w:rPr>
          <w:rFonts w:ascii="Arial" w:hAnsi="Arial" w:cs="Arial"/>
          <w:color w:val="0F0D29" w:themeColor="text1"/>
          <w:sz w:val="24"/>
          <w:szCs w:val="24"/>
        </w:rPr>
        <w:lastRenderedPageBreak/>
        <w:t>Requerimientos.</w:t>
      </w:r>
      <w:bookmarkEnd w:id="3"/>
    </w:p>
    <w:p w14:paraId="4B0BF516" w14:textId="219D5294" w:rsidR="00EE0EF9" w:rsidRPr="00F857B9" w:rsidRDefault="004A0D4A" w:rsidP="005D60E5">
      <w:pPr>
        <w:pStyle w:val="Prrafodelista"/>
        <w:numPr>
          <w:ilvl w:val="1"/>
          <w:numId w:val="1"/>
        </w:numPr>
        <w:spacing w:after="200"/>
        <w:outlineLvl w:val="1"/>
        <w:rPr>
          <w:color w:val="0F0D29" w:themeColor="text1"/>
        </w:rPr>
      </w:pPr>
      <w:bookmarkStart w:id="4" w:name="_Toc48153882"/>
      <w:r w:rsidRPr="00F857B9">
        <w:rPr>
          <w:rFonts w:ascii="Arial" w:hAnsi="Arial" w:cs="Arial"/>
          <w:color w:val="0F0D29" w:themeColor="text1"/>
          <w:sz w:val="24"/>
          <w:szCs w:val="24"/>
        </w:rPr>
        <w:t>Requerimientos funcionales:</w:t>
      </w:r>
      <w:bookmarkEnd w:id="4"/>
    </w:p>
    <w:p w14:paraId="2B75A925" w14:textId="77777777" w:rsidR="00F06BAA" w:rsidRPr="00F857B9" w:rsidRDefault="00F06BAA" w:rsidP="00F06BAA">
      <w:pPr>
        <w:pStyle w:val="Prrafodelista"/>
        <w:spacing w:after="200"/>
        <w:ind w:left="1440"/>
        <w:rPr>
          <w:color w:val="0F0D29" w:themeColor="text1"/>
        </w:rPr>
      </w:pP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1552"/>
        <w:gridCol w:w="2529"/>
        <w:gridCol w:w="5943"/>
      </w:tblGrid>
      <w:tr w:rsidR="00D94568" w:rsidRPr="00F857B9" w14:paraId="15D12D35" w14:textId="77777777" w:rsidTr="00B437D0">
        <w:tc>
          <w:tcPr>
            <w:tcW w:w="1552" w:type="dxa"/>
          </w:tcPr>
          <w:p w14:paraId="3561B2BB" w14:textId="77777777" w:rsidR="00D94568" w:rsidRPr="00F857B9" w:rsidRDefault="00D94568" w:rsidP="00B437D0">
            <w:pPr>
              <w:pStyle w:val="Prrafodelista"/>
              <w:spacing w:after="200"/>
              <w:ind w:left="0"/>
              <w:jc w:val="center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Necesidad</w:t>
            </w:r>
          </w:p>
        </w:tc>
        <w:tc>
          <w:tcPr>
            <w:tcW w:w="2529" w:type="dxa"/>
          </w:tcPr>
          <w:p w14:paraId="00127ACB" w14:textId="77777777" w:rsidR="00D94568" w:rsidRPr="00F857B9" w:rsidRDefault="00D94568" w:rsidP="00B437D0">
            <w:pPr>
              <w:pStyle w:val="Prrafodelista"/>
              <w:spacing w:after="200"/>
              <w:ind w:left="0"/>
              <w:jc w:val="center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Requerimiento</w:t>
            </w:r>
          </w:p>
        </w:tc>
        <w:tc>
          <w:tcPr>
            <w:tcW w:w="5943" w:type="dxa"/>
          </w:tcPr>
          <w:p w14:paraId="5FFD5C77" w14:textId="54C44356" w:rsidR="00D94568" w:rsidRPr="00F857B9" w:rsidRDefault="007F663E" w:rsidP="00B437D0">
            <w:pPr>
              <w:pStyle w:val="Prrafodelista"/>
              <w:spacing w:after="200"/>
              <w:ind w:left="0"/>
              <w:jc w:val="center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D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escripción</w:t>
            </w:r>
          </w:p>
        </w:tc>
      </w:tr>
      <w:tr w:rsidR="00D94568" w:rsidRPr="00F857B9" w14:paraId="3F13992F" w14:textId="77777777" w:rsidTr="00B437D0">
        <w:tc>
          <w:tcPr>
            <w:tcW w:w="1552" w:type="dxa"/>
          </w:tcPr>
          <w:p w14:paraId="14C0018E" w14:textId="77777777" w:rsidR="00D94568" w:rsidRPr="00F857B9" w:rsidRDefault="00D94568" w:rsidP="00B437D0">
            <w:pPr>
              <w:pStyle w:val="Prrafodelista"/>
              <w:spacing w:after="200"/>
              <w:ind w:left="0"/>
              <w:rPr>
                <w:b w:val="0"/>
                <w:bCs/>
                <w:color w:val="0F0D29" w:themeColor="text1"/>
              </w:rPr>
            </w:pPr>
            <w:r w:rsidRPr="00F857B9">
              <w:rPr>
                <w:b w:val="0"/>
                <w:bCs/>
                <w:color w:val="0F0D29" w:themeColor="text1"/>
              </w:rPr>
              <w:t>NEC01</w:t>
            </w:r>
          </w:p>
        </w:tc>
        <w:tc>
          <w:tcPr>
            <w:tcW w:w="2529" w:type="dxa"/>
          </w:tcPr>
          <w:p w14:paraId="25085A03" w14:textId="25045798" w:rsidR="00D94568" w:rsidRPr="00F857B9" w:rsidRDefault="00D94568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R</w:t>
            </w:r>
            <w:r w:rsidR="00580F86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F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.01 </w:t>
            </w:r>
          </w:p>
          <w:p w14:paraId="4C71EC1F" w14:textId="33A6EC8C" w:rsidR="00D94568" w:rsidRPr="00F857B9" w:rsidRDefault="007F663E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N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umeración</w:t>
            </w:r>
            <w:r w:rsidR="00D9456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de folio en la factura</w:t>
            </w:r>
          </w:p>
        </w:tc>
        <w:tc>
          <w:tcPr>
            <w:tcW w:w="5943" w:type="dxa"/>
            <w:shd w:val="clear" w:color="auto" w:fill="auto"/>
          </w:tcPr>
          <w:p w14:paraId="497C4298" w14:textId="2F55854C" w:rsidR="00D94568" w:rsidRPr="00F857B9" w:rsidRDefault="00D94568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Necesitamos </w:t>
            </w:r>
            <w:r w:rsidR="007F663E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que,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al momento de ingresar una factura a nuestra plataforma de trabajo, esta emita un numero correlativo interno, que sea </w:t>
            </w:r>
            <w:r w:rsidR="007F663E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único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para cada factura emitida.</w:t>
            </w:r>
          </w:p>
        </w:tc>
      </w:tr>
      <w:tr w:rsidR="00D94568" w:rsidRPr="00F857B9" w14:paraId="4DC16FE9" w14:textId="77777777" w:rsidTr="00B437D0">
        <w:tc>
          <w:tcPr>
            <w:tcW w:w="1552" w:type="dxa"/>
          </w:tcPr>
          <w:p w14:paraId="6DE8835A" w14:textId="77777777" w:rsidR="00D94568" w:rsidRPr="00F857B9" w:rsidRDefault="00D94568" w:rsidP="00B437D0">
            <w:pPr>
              <w:pStyle w:val="Prrafodelista"/>
              <w:spacing w:after="200"/>
              <w:ind w:left="0"/>
              <w:rPr>
                <w:color w:val="0F0D29" w:themeColor="text1"/>
              </w:rPr>
            </w:pPr>
          </w:p>
        </w:tc>
        <w:tc>
          <w:tcPr>
            <w:tcW w:w="2529" w:type="dxa"/>
          </w:tcPr>
          <w:p w14:paraId="0C040763" w14:textId="362DF4DD" w:rsidR="00D94568" w:rsidRPr="00F857B9" w:rsidRDefault="00D94568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R</w:t>
            </w:r>
            <w:r w:rsidR="00434964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F</w:t>
            </w:r>
            <w:r w:rsidR="00AF553C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.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02 </w:t>
            </w:r>
          </w:p>
          <w:p w14:paraId="119C25D4" w14:textId="77777777" w:rsidR="00D94568" w:rsidRPr="00F857B9" w:rsidRDefault="00D94568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Datos del Proveedor</w:t>
            </w:r>
          </w:p>
        </w:tc>
        <w:tc>
          <w:tcPr>
            <w:tcW w:w="5943" w:type="dxa"/>
          </w:tcPr>
          <w:p w14:paraId="2E63E6B8" w14:textId="725DA237" w:rsidR="00D94568" w:rsidRPr="00F857B9" w:rsidRDefault="00D94568" w:rsidP="00B437D0">
            <w:pPr>
              <w:spacing w:after="20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Al </w:t>
            </w:r>
            <w:r w:rsidR="007F663E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momento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de ingresar el </w:t>
            </w:r>
            <w:r w:rsidR="007F663E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Rut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de nuestro proveedor a la plataforma nos debe rellenar los campos </w:t>
            </w:r>
            <w:r w:rsidR="007F663E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automáticamente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si es que el proveedor ya tiene facturas con nosotros: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br/>
              <w:t>Los datos que se deben visualizar son:</w:t>
            </w:r>
          </w:p>
          <w:p w14:paraId="4996FD3B" w14:textId="0D1FFBA5" w:rsidR="00D94568" w:rsidRPr="00F857B9" w:rsidRDefault="00D94568" w:rsidP="00D94568">
            <w:pPr>
              <w:pStyle w:val="Prrafodelista"/>
              <w:numPr>
                <w:ilvl w:val="0"/>
                <w:numId w:val="13"/>
              </w:numPr>
              <w:spacing w:after="20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Rut del proveedor (persona </w:t>
            </w:r>
            <w:r w:rsidR="007F663E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natural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o </w:t>
            </w:r>
            <w:r w:rsidR="007F663E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jurídica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).</w:t>
            </w:r>
          </w:p>
          <w:p w14:paraId="407D98D9" w14:textId="33407E36" w:rsidR="00D94568" w:rsidRPr="00F857B9" w:rsidRDefault="00D94568" w:rsidP="00D94568">
            <w:pPr>
              <w:pStyle w:val="Prrafodelista"/>
              <w:numPr>
                <w:ilvl w:val="0"/>
                <w:numId w:val="13"/>
              </w:numPr>
              <w:spacing w:after="20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Nombre cliente o </w:t>
            </w:r>
            <w:r w:rsidR="007F663E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razón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social (nombre natural del cliente o nombre de la empresa).</w:t>
            </w:r>
          </w:p>
          <w:p w14:paraId="2D5DA38F" w14:textId="68208C95" w:rsidR="00D94568" w:rsidRPr="00F857B9" w:rsidRDefault="007F663E" w:rsidP="00D94568">
            <w:pPr>
              <w:pStyle w:val="Prrafodelista"/>
              <w:numPr>
                <w:ilvl w:val="0"/>
                <w:numId w:val="13"/>
              </w:numPr>
              <w:spacing w:after="20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teléfono</w:t>
            </w:r>
            <w:r w:rsidR="00D9456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.</w:t>
            </w:r>
          </w:p>
          <w:p w14:paraId="7C587FE9" w14:textId="77777777" w:rsidR="00D94568" w:rsidRPr="00F857B9" w:rsidRDefault="00D94568" w:rsidP="00D94568">
            <w:pPr>
              <w:pStyle w:val="Prrafodelista"/>
              <w:numPr>
                <w:ilvl w:val="0"/>
                <w:numId w:val="13"/>
              </w:numPr>
              <w:spacing w:after="20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Email.</w:t>
            </w:r>
          </w:p>
          <w:p w14:paraId="6A2FFB1D" w14:textId="4E37E26E" w:rsidR="00D94568" w:rsidRPr="00F857B9" w:rsidRDefault="00D94568" w:rsidP="00D94568">
            <w:pPr>
              <w:pStyle w:val="Prrafodelista"/>
              <w:numPr>
                <w:ilvl w:val="0"/>
                <w:numId w:val="13"/>
              </w:numPr>
              <w:spacing w:after="20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</w:t>
            </w:r>
            <w:r w:rsidR="007F663E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Dirección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particular.</w:t>
            </w:r>
          </w:p>
        </w:tc>
      </w:tr>
      <w:tr w:rsidR="00D94568" w:rsidRPr="00F857B9" w14:paraId="49A44EBB" w14:textId="77777777" w:rsidTr="00B437D0">
        <w:tc>
          <w:tcPr>
            <w:tcW w:w="1552" w:type="dxa"/>
          </w:tcPr>
          <w:p w14:paraId="10EF1876" w14:textId="77777777" w:rsidR="00D94568" w:rsidRPr="00F857B9" w:rsidRDefault="00D94568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</w:p>
        </w:tc>
        <w:tc>
          <w:tcPr>
            <w:tcW w:w="2529" w:type="dxa"/>
          </w:tcPr>
          <w:p w14:paraId="3F8A200A" w14:textId="33EBC4BD" w:rsidR="00D94568" w:rsidRPr="00F857B9" w:rsidRDefault="00D94568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R</w:t>
            </w:r>
            <w:r w:rsidR="00AF553C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F.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03</w:t>
            </w:r>
          </w:p>
          <w:p w14:paraId="30FBE9D0" w14:textId="77777777" w:rsidR="00D94568" w:rsidRPr="00F857B9" w:rsidRDefault="00D94568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carga producto a la factura.</w:t>
            </w:r>
          </w:p>
        </w:tc>
        <w:tc>
          <w:tcPr>
            <w:tcW w:w="5943" w:type="dxa"/>
          </w:tcPr>
          <w:p w14:paraId="4B45A3A8" w14:textId="1C88C3DD" w:rsidR="00D94568" w:rsidRPr="00F857B9" w:rsidRDefault="00F06BAA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D</w:t>
            </w:r>
            <w:r w:rsidR="00D9456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esde la </w:t>
            </w:r>
            <w:r w:rsidR="007F663E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opción</w:t>
            </w:r>
            <w:r w:rsidR="00D9456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de “</w:t>
            </w:r>
            <w:r w:rsidR="00A37CB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productos” (</w:t>
            </w:r>
            <w:r w:rsidR="007F663E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botón</w:t>
            </w:r>
            <w:r w:rsidR="00D9456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) este nos tiene que mostrar una lista con la cantidad en stock del producto, nombre del producto, </w:t>
            </w:r>
            <w:r w:rsidR="007F663E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código</w:t>
            </w:r>
            <w:r w:rsidR="00D9456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del producto y el valor (CLP).</w:t>
            </w:r>
          </w:p>
        </w:tc>
      </w:tr>
      <w:tr w:rsidR="00D94568" w:rsidRPr="00F857B9" w14:paraId="3B0CD4C8" w14:textId="77777777" w:rsidTr="00B437D0">
        <w:tc>
          <w:tcPr>
            <w:tcW w:w="1552" w:type="dxa"/>
          </w:tcPr>
          <w:p w14:paraId="3F6D2896" w14:textId="77777777" w:rsidR="00D94568" w:rsidRPr="00F857B9" w:rsidRDefault="00D94568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</w:p>
        </w:tc>
        <w:tc>
          <w:tcPr>
            <w:tcW w:w="2529" w:type="dxa"/>
          </w:tcPr>
          <w:p w14:paraId="546CE4AD" w14:textId="77777777" w:rsidR="00C42DE3" w:rsidRPr="00F857B9" w:rsidRDefault="00AF553C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RF.04</w:t>
            </w:r>
          </w:p>
          <w:p w14:paraId="59BAD55D" w14:textId="708D9909" w:rsidR="00D94568" w:rsidRPr="00F857B9" w:rsidRDefault="00D94568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Guardar datos.</w:t>
            </w:r>
          </w:p>
        </w:tc>
        <w:tc>
          <w:tcPr>
            <w:tcW w:w="5943" w:type="dxa"/>
          </w:tcPr>
          <w:p w14:paraId="6F982693" w14:textId="47CCFBBF" w:rsidR="00D94568" w:rsidRPr="00F857B9" w:rsidRDefault="00D94568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Una vez que tenemos todos los datos requeridos para la factura (datos del proveedor y productos), </w:t>
            </w:r>
            <w:r w:rsidR="00A37CB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debemos tener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una </w:t>
            </w:r>
            <w:r w:rsidR="007F663E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opción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</w:t>
            </w:r>
            <w:r w:rsidR="00A37CB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para guardar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la factura emitida (</w:t>
            </w:r>
            <w:r w:rsidR="00A37CB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botón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guardar).</w:t>
            </w:r>
          </w:p>
        </w:tc>
      </w:tr>
      <w:tr w:rsidR="00D94568" w:rsidRPr="00F857B9" w14:paraId="3F9D7D50" w14:textId="77777777" w:rsidTr="00B437D0">
        <w:tc>
          <w:tcPr>
            <w:tcW w:w="1552" w:type="dxa"/>
          </w:tcPr>
          <w:p w14:paraId="764BCE66" w14:textId="23BC3C68" w:rsidR="00D94568" w:rsidRPr="00F857B9" w:rsidRDefault="00D94568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NEC02:</w:t>
            </w:r>
          </w:p>
        </w:tc>
        <w:tc>
          <w:tcPr>
            <w:tcW w:w="2529" w:type="dxa"/>
          </w:tcPr>
          <w:p w14:paraId="2C56224D" w14:textId="77777777" w:rsidR="00C42DE3" w:rsidRPr="00F857B9" w:rsidRDefault="00AF553C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R</w:t>
            </w:r>
            <w:r w:rsidR="00D02ED2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F.05</w:t>
            </w:r>
          </w:p>
          <w:p w14:paraId="553A25C6" w14:textId="7F6E9C77" w:rsidR="00D94568" w:rsidRPr="00F857B9" w:rsidRDefault="00D94568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Ingreso de facturas de forma masiva.</w:t>
            </w:r>
          </w:p>
        </w:tc>
        <w:tc>
          <w:tcPr>
            <w:tcW w:w="5943" w:type="dxa"/>
          </w:tcPr>
          <w:p w14:paraId="3FBC8DEC" w14:textId="20DCB5B7" w:rsidR="00C42DE3" w:rsidRPr="00F857B9" w:rsidRDefault="00D94568" w:rsidP="00C42DE3">
            <w:pPr>
              <w:tabs>
                <w:tab w:val="left" w:pos="8670"/>
              </w:tabs>
              <w:spacing w:after="20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Necesitamos que de la plataforma podamos cargar de forma masiva las facturas con un </w:t>
            </w:r>
            <w:r w:rsidR="007F663E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botón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(cargar),</w:t>
            </w:r>
            <w:r w:rsidR="007F663E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a su vez podamos indicar </w:t>
            </w:r>
            <w:r w:rsidR="007F663E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que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archivo necesitamos la carga de datos. Y que cada factura quede con su </w:t>
            </w:r>
            <w:r w:rsidR="007F663E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número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interno y fecha de </w:t>
            </w:r>
            <w:r w:rsidR="007F663E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emisión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.</w:t>
            </w:r>
          </w:p>
        </w:tc>
      </w:tr>
      <w:tr w:rsidR="00D94568" w:rsidRPr="00F857B9" w14:paraId="72D76070" w14:textId="77777777" w:rsidTr="00B437D0">
        <w:tc>
          <w:tcPr>
            <w:tcW w:w="1552" w:type="dxa"/>
          </w:tcPr>
          <w:p w14:paraId="17DD3317" w14:textId="77777777" w:rsidR="00D94568" w:rsidRPr="00F857B9" w:rsidRDefault="00D94568" w:rsidP="00B437D0">
            <w:pPr>
              <w:pStyle w:val="Prrafodelista"/>
              <w:spacing w:after="200"/>
              <w:ind w:left="0"/>
              <w:rPr>
                <w:color w:val="0F0D29" w:themeColor="text1"/>
              </w:rPr>
            </w:pPr>
          </w:p>
        </w:tc>
        <w:tc>
          <w:tcPr>
            <w:tcW w:w="2529" w:type="dxa"/>
          </w:tcPr>
          <w:p w14:paraId="61224246" w14:textId="77777777" w:rsidR="00C42DE3" w:rsidRPr="00F857B9" w:rsidRDefault="00D02ED2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RF.</w:t>
            </w:r>
            <w:r w:rsidR="00D9456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0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6</w:t>
            </w:r>
            <w:r w:rsidR="00D9456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</w:t>
            </w:r>
          </w:p>
          <w:p w14:paraId="1BFDC8B5" w14:textId="59DE8707" w:rsidR="00D94568" w:rsidRPr="00F857B9" w:rsidRDefault="00F06BAA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S</w:t>
            </w:r>
            <w:r w:rsidR="00D9456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ubir carga masiva</w:t>
            </w:r>
            <w:r w:rsidR="00C42DE3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.</w:t>
            </w:r>
          </w:p>
        </w:tc>
        <w:tc>
          <w:tcPr>
            <w:tcW w:w="5943" w:type="dxa"/>
          </w:tcPr>
          <w:p w14:paraId="720988F0" w14:textId="2C84C432" w:rsidR="00D94568" w:rsidRPr="00F857B9" w:rsidRDefault="00D94568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Una vez que ya tengamos listo los archivo que deseamos subir, necesitamos que un </w:t>
            </w:r>
            <w:r w:rsidR="007F663E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botón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realice esta </w:t>
            </w:r>
            <w:r w:rsidR="007F663E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acción</w:t>
            </w:r>
            <w:r w:rsidR="00AA3801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(</w:t>
            </w:r>
            <w:r w:rsidR="007F663E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botón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subir)</w:t>
            </w:r>
            <w:r w:rsidR="00AA3801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.</w:t>
            </w:r>
          </w:p>
        </w:tc>
      </w:tr>
      <w:tr w:rsidR="00D94568" w:rsidRPr="00F857B9" w14:paraId="5668EC99" w14:textId="77777777" w:rsidTr="00B437D0">
        <w:tc>
          <w:tcPr>
            <w:tcW w:w="1552" w:type="dxa"/>
          </w:tcPr>
          <w:p w14:paraId="4B9B8F44" w14:textId="5E4703ED" w:rsidR="00D94568" w:rsidRPr="00F857B9" w:rsidRDefault="00D94568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NEC03:</w:t>
            </w:r>
          </w:p>
        </w:tc>
        <w:tc>
          <w:tcPr>
            <w:tcW w:w="2529" w:type="dxa"/>
          </w:tcPr>
          <w:p w14:paraId="593257BF" w14:textId="77777777" w:rsidR="00C42DE3" w:rsidRPr="00F857B9" w:rsidRDefault="00D02ED2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RF.07 </w:t>
            </w:r>
          </w:p>
          <w:p w14:paraId="29D3F0CE" w14:textId="5492A24C" w:rsidR="00D94568" w:rsidRPr="00F857B9" w:rsidRDefault="00A37CB8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eliminación</w:t>
            </w:r>
            <w:r w:rsidR="00D9456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de facturas.</w:t>
            </w:r>
          </w:p>
        </w:tc>
        <w:tc>
          <w:tcPr>
            <w:tcW w:w="5943" w:type="dxa"/>
          </w:tcPr>
          <w:p w14:paraId="42C9E527" w14:textId="4BF2C254" w:rsidR="00D94568" w:rsidRPr="00F857B9" w:rsidRDefault="00D94568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Necesitamos una </w:t>
            </w:r>
            <w:r w:rsidR="007F663E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opción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en donde podamos seleccionar </w:t>
            </w:r>
            <w:r w:rsidR="007F663E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las facturas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para poder eliminarla de la plataforma (</w:t>
            </w:r>
            <w:r w:rsidR="00A37CB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botón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de eliminar).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br/>
            </w:r>
          </w:p>
        </w:tc>
      </w:tr>
      <w:tr w:rsidR="00D94568" w:rsidRPr="00F857B9" w14:paraId="66ECE736" w14:textId="77777777" w:rsidTr="00B437D0">
        <w:tc>
          <w:tcPr>
            <w:tcW w:w="1552" w:type="dxa"/>
          </w:tcPr>
          <w:p w14:paraId="124984D9" w14:textId="6F644136" w:rsidR="00D94568" w:rsidRPr="00F857B9" w:rsidRDefault="00D94568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NEC04:</w:t>
            </w:r>
          </w:p>
        </w:tc>
        <w:tc>
          <w:tcPr>
            <w:tcW w:w="2529" w:type="dxa"/>
          </w:tcPr>
          <w:p w14:paraId="297A3573" w14:textId="4472F026" w:rsidR="00D94568" w:rsidRPr="00F857B9" w:rsidRDefault="00D02ED2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RF</w:t>
            </w:r>
            <w:r w:rsidR="00B6396D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.08</w:t>
            </w:r>
            <w:r w:rsidR="00D9456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</w:t>
            </w:r>
            <w:r w:rsidR="00F06BAA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H</w:t>
            </w:r>
            <w:r w:rsidR="00D9456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ora y fechas de las facturas.</w:t>
            </w:r>
          </w:p>
        </w:tc>
        <w:tc>
          <w:tcPr>
            <w:tcW w:w="5943" w:type="dxa"/>
          </w:tcPr>
          <w:p w14:paraId="50615498" w14:textId="4FCFD695" w:rsidR="00D94568" w:rsidRPr="00F857B9" w:rsidRDefault="00D94568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La fecha y hora de la </w:t>
            </w:r>
            <w:r w:rsidR="007F663E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emisión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de una factura quedara determinada por el </w:t>
            </w:r>
            <w:r w:rsidR="007F663E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servidor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.</w:t>
            </w:r>
          </w:p>
          <w:p w14:paraId="50B591FA" w14:textId="77777777" w:rsidR="00D94568" w:rsidRPr="00F857B9" w:rsidRDefault="00D94568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(DD/MM/AÑO, 00:00 AM o PM)</w:t>
            </w:r>
            <w:r w:rsidR="00C42DE3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.</w:t>
            </w:r>
          </w:p>
          <w:p w14:paraId="63A909E1" w14:textId="2F61A9A3" w:rsidR="00F61EB1" w:rsidRPr="00F857B9" w:rsidRDefault="00F61EB1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</w:p>
        </w:tc>
      </w:tr>
      <w:tr w:rsidR="00D94568" w:rsidRPr="00F857B9" w14:paraId="49795140" w14:textId="77777777" w:rsidTr="00B437D0">
        <w:tc>
          <w:tcPr>
            <w:tcW w:w="1552" w:type="dxa"/>
          </w:tcPr>
          <w:p w14:paraId="296EE0BB" w14:textId="77777777" w:rsidR="00D94568" w:rsidRPr="00F857B9" w:rsidRDefault="00D94568" w:rsidP="00B437D0">
            <w:pPr>
              <w:pStyle w:val="Prrafodelista"/>
              <w:spacing w:after="200"/>
              <w:ind w:left="0"/>
              <w:rPr>
                <w:color w:val="0F0D29" w:themeColor="text1"/>
              </w:rPr>
            </w:pPr>
          </w:p>
        </w:tc>
        <w:tc>
          <w:tcPr>
            <w:tcW w:w="2529" w:type="dxa"/>
          </w:tcPr>
          <w:p w14:paraId="6A6F0E55" w14:textId="77777777" w:rsidR="00F06BAA" w:rsidRPr="00F857B9" w:rsidRDefault="00B6396D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RF.09 </w:t>
            </w:r>
          </w:p>
          <w:p w14:paraId="1DB01ECE" w14:textId="7202A489" w:rsidR="00D94568" w:rsidRPr="00F857B9" w:rsidRDefault="00D94568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lastRenderedPageBreak/>
              <w:t>Consulta de facturas entre fechas determinadas.</w:t>
            </w:r>
          </w:p>
        </w:tc>
        <w:tc>
          <w:tcPr>
            <w:tcW w:w="5943" w:type="dxa"/>
          </w:tcPr>
          <w:p w14:paraId="2DFFCD72" w14:textId="190E2964" w:rsidR="00D94568" w:rsidRPr="00F857B9" w:rsidRDefault="007F77D0" w:rsidP="00F61EB1">
            <w:pPr>
              <w:spacing w:after="20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lastRenderedPageBreak/>
              <w:t>Necesitamos tener</w:t>
            </w:r>
            <w:r w:rsidR="00D9456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un buscador que sea 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capaz</w:t>
            </w:r>
            <w:r w:rsidR="00D9456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de filtrar por intervalos de </w:t>
            </w:r>
            <w:r w:rsidR="00A37CB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fechas y</w:t>
            </w:r>
            <w:r w:rsidR="00D9456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que nos traiga todas</w:t>
            </w:r>
            <w:r w:rsidR="00C42DE3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</w:t>
            </w:r>
            <w:r w:rsidR="00D9456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lastRenderedPageBreak/>
              <w:t xml:space="preserve">las facturas 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emitidas</w:t>
            </w:r>
            <w:r w:rsidR="00D9456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en el rango indicado (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botón</w:t>
            </w:r>
            <w:r w:rsidR="00D9456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búsqueda</w:t>
            </w:r>
            <w:r w:rsidR="00D9456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detallada)</w:t>
            </w:r>
            <w:r w:rsidR="00F61EB1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.</w:t>
            </w:r>
          </w:p>
        </w:tc>
      </w:tr>
      <w:tr w:rsidR="00D94568" w:rsidRPr="00F857B9" w14:paraId="478C0111" w14:textId="77777777" w:rsidTr="00B437D0">
        <w:tc>
          <w:tcPr>
            <w:tcW w:w="1552" w:type="dxa"/>
          </w:tcPr>
          <w:p w14:paraId="4E2EDEFD" w14:textId="77777777" w:rsidR="00D94568" w:rsidRPr="00F857B9" w:rsidRDefault="00D94568" w:rsidP="00B437D0">
            <w:pPr>
              <w:pStyle w:val="Prrafodelista"/>
              <w:spacing w:after="200"/>
              <w:ind w:left="0"/>
              <w:rPr>
                <w:color w:val="0F0D29" w:themeColor="text1"/>
              </w:rPr>
            </w:pPr>
          </w:p>
          <w:p w14:paraId="772D6879" w14:textId="77777777" w:rsidR="00D94568" w:rsidRPr="00F857B9" w:rsidRDefault="00D94568" w:rsidP="00B437D0">
            <w:pPr>
              <w:pStyle w:val="Prrafodelista"/>
              <w:spacing w:after="200"/>
              <w:ind w:left="0"/>
              <w:rPr>
                <w:color w:val="0F0D29" w:themeColor="text1"/>
              </w:rPr>
            </w:pPr>
          </w:p>
        </w:tc>
        <w:tc>
          <w:tcPr>
            <w:tcW w:w="2529" w:type="dxa"/>
          </w:tcPr>
          <w:p w14:paraId="573CD72E" w14:textId="77777777" w:rsidR="00F61EB1" w:rsidRPr="00F857B9" w:rsidRDefault="00B6396D" w:rsidP="00F61EB1">
            <w:pPr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RF.10</w:t>
            </w:r>
          </w:p>
          <w:p w14:paraId="240DDE9F" w14:textId="6ECD6071" w:rsidR="00D94568" w:rsidRPr="00F857B9" w:rsidRDefault="007F77D0" w:rsidP="00F61EB1">
            <w:pPr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B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úsqueda</w:t>
            </w:r>
            <w:r w:rsidR="00D9456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especifica</w:t>
            </w:r>
          </w:p>
          <w:p w14:paraId="43224C8F" w14:textId="77777777" w:rsidR="00D94568" w:rsidRPr="00F857B9" w:rsidRDefault="00D94568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</w:p>
        </w:tc>
        <w:tc>
          <w:tcPr>
            <w:tcW w:w="5943" w:type="dxa"/>
          </w:tcPr>
          <w:p w14:paraId="15DFD8C7" w14:textId="5E6A4A9F" w:rsidR="00D94568" w:rsidRPr="00F857B9" w:rsidRDefault="00D94568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Si deseamos buscar facturas de un proveedor en </w:t>
            </w:r>
            <w:r w:rsidR="007F77D0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específico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, nos podemos ayudar con el RUT, esta </w:t>
            </w:r>
            <w:r w:rsidR="007F77D0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opción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ayuda a complementar la </w:t>
            </w:r>
            <w:r w:rsidR="007F77D0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búsqueda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</w:t>
            </w:r>
            <w:r w:rsidR="007F77D0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del requerimiento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(R</w:t>
            </w:r>
            <w:r w:rsidR="00C42DE3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F.09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)</w:t>
            </w:r>
          </w:p>
        </w:tc>
      </w:tr>
      <w:tr w:rsidR="00D94568" w:rsidRPr="00F857B9" w14:paraId="5ACC1EA2" w14:textId="77777777" w:rsidTr="00B437D0">
        <w:tc>
          <w:tcPr>
            <w:tcW w:w="1552" w:type="dxa"/>
          </w:tcPr>
          <w:p w14:paraId="6111BA8C" w14:textId="13E87E84" w:rsidR="00D94568" w:rsidRPr="00F857B9" w:rsidRDefault="00D94568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NEC05:</w:t>
            </w:r>
          </w:p>
        </w:tc>
        <w:tc>
          <w:tcPr>
            <w:tcW w:w="2529" w:type="dxa"/>
          </w:tcPr>
          <w:p w14:paraId="71DEE036" w14:textId="77777777" w:rsidR="00F61EB1" w:rsidRPr="00F857B9" w:rsidRDefault="00B6396D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RF.11</w:t>
            </w:r>
          </w:p>
          <w:p w14:paraId="002E70BE" w14:textId="55B3D1F7" w:rsidR="00D94568" w:rsidRPr="00F857B9" w:rsidRDefault="007F77D0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E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xportación</w:t>
            </w:r>
            <w:r w:rsidR="00D9456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a Excel y PDF las consultas de facturas.</w:t>
            </w:r>
          </w:p>
        </w:tc>
        <w:tc>
          <w:tcPr>
            <w:tcW w:w="5943" w:type="dxa"/>
          </w:tcPr>
          <w:p w14:paraId="137DC3C5" w14:textId="710118DE" w:rsidR="00D94568" w:rsidRPr="00F857B9" w:rsidRDefault="00D94568" w:rsidP="00F61EB1">
            <w:pPr>
              <w:spacing w:after="20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Cuando consultemos determinadas facturas, necesitamos poder emitir un PDF o Excel con las consultas </w:t>
            </w:r>
            <w:r w:rsidR="007F77D0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realizadas y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con las facturas que seleccionemos.</w:t>
            </w:r>
          </w:p>
        </w:tc>
      </w:tr>
      <w:tr w:rsidR="00D94568" w:rsidRPr="00F857B9" w14:paraId="5431ED3E" w14:textId="77777777" w:rsidTr="00B437D0">
        <w:tc>
          <w:tcPr>
            <w:tcW w:w="1552" w:type="dxa"/>
          </w:tcPr>
          <w:p w14:paraId="63C0167B" w14:textId="47274B0C" w:rsidR="00D94568" w:rsidRPr="00F857B9" w:rsidRDefault="00D94568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NEC06</w:t>
            </w:r>
          </w:p>
        </w:tc>
        <w:tc>
          <w:tcPr>
            <w:tcW w:w="2529" w:type="dxa"/>
          </w:tcPr>
          <w:p w14:paraId="27B1789F" w14:textId="77777777" w:rsidR="00F61EB1" w:rsidRPr="00F857B9" w:rsidRDefault="00C42DE3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RF.12</w:t>
            </w:r>
            <w:r w:rsidR="00D9456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</w:t>
            </w:r>
          </w:p>
          <w:p w14:paraId="5B2B52BC" w14:textId="6F950F51" w:rsidR="00D94568" w:rsidRPr="00F857B9" w:rsidRDefault="00D94568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Calcular total, </w:t>
            </w:r>
            <w:r w:rsidR="00A82AE1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Subtotal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y IVA de la factura.</w:t>
            </w:r>
          </w:p>
        </w:tc>
        <w:tc>
          <w:tcPr>
            <w:tcW w:w="5943" w:type="dxa"/>
          </w:tcPr>
          <w:p w14:paraId="2811DF46" w14:textId="1697EAEC" w:rsidR="00D94568" w:rsidRPr="00F857B9" w:rsidRDefault="00D94568" w:rsidP="00B437D0">
            <w:pPr>
              <w:spacing w:after="20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Necesitamos, Una vez que ya tengamos todos los productos cargados en la factura y la cantidad que se desea, el sistema debe calcular el </w:t>
            </w:r>
            <w:r w:rsidR="00A82AE1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subtotal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, indicar el </w:t>
            </w:r>
            <w:r w:rsidR="00A82AE1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IVA y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el total la compra.</w:t>
            </w:r>
          </w:p>
          <w:p w14:paraId="50AF4643" w14:textId="2E7C360C" w:rsidR="00D94568" w:rsidRPr="00F857B9" w:rsidRDefault="00D94568" w:rsidP="00B437D0">
            <w:pPr>
              <w:spacing w:after="20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Forma: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br/>
              <w:t>Calculo del IVA: subtotal * 0,19.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br/>
              <w:t xml:space="preserve">Calculo total: subtotal </w:t>
            </w:r>
            <w:r w:rsidR="00A82AE1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+ IVA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.</w:t>
            </w:r>
          </w:p>
          <w:p w14:paraId="6F275D44" w14:textId="77777777" w:rsidR="00D94568" w:rsidRPr="00F857B9" w:rsidRDefault="00D94568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</w:p>
        </w:tc>
      </w:tr>
    </w:tbl>
    <w:p w14:paraId="379D724E" w14:textId="77777777" w:rsidR="00BA27A1" w:rsidRPr="00F857B9" w:rsidRDefault="00BA27A1" w:rsidP="00D94568">
      <w:pPr>
        <w:spacing w:after="200"/>
        <w:rPr>
          <w:color w:val="0F0D29" w:themeColor="text1"/>
        </w:rPr>
      </w:pPr>
    </w:p>
    <w:p w14:paraId="278A6F29" w14:textId="59DF2FB4" w:rsidR="0057782D" w:rsidRPr="00F857B9" w:rsidRDefault="00D94568" w:rsidP="005D60E5">
      <w:pPr>
        <w:pStyle w:val="Prrafodelista"/>
        <w:numPr>
          <w:ilvl w:val="1"/>
          <w:numId w:val="1"/>
        </w:numPr>
        <w:spacing w:after="200"/>
        <w:outlineLvl w:val="1"/>
        <w:rPr>
          <w:color w:val="0F0D29" w:themeColor="text1"/>
        </w:rPr>
      </w:pPr>
      <w:bookmarkStart w:id="5" w:name="_Toc48153883"/>
      <w:r w:rsidRPr="00F857B9">
        <w:rPr>
          <w:color w:val="0F0D29" w:themeColor="text1"/>
        </w:rPr>
        <w:t>Requerimie</w:t>
      </w:r>
      <w:r w:rsidR="00AB48B1" w:rsidRPr="00F857B9">
        <w:rPr>
          <w:color w:val="0F0D29" w:themeColor="text1"/>
        </w:rPr>
        <w:t>ntos no funcionales.</w:t>
      </w:r>
      <w:bookmarkEnd w:id="5"/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1311"/>
        <w:gridCol w:w="3228"/>
        <w:gridCol w:w="5485"/>
      </w:tblGrid>
      <w:tr w:rsidR="0057782D" w:rsidRPr="00F857B9" w14:paraId="241C446F" w14:textId="77777777" w:rsidTr="00B437D0">
        <w:tc>
          <w:tcPr>
            <w:tcW w:w="1300" w:type="dxa"/>
          </w:tcPr>
          <w:p w14:paraId="7CF1ED2B" w14:textId="77777777" w:rsidR="0057782D" w:rsidRPr="00F857B9" w:rsidRDefault="0057782D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necesidad</w:t>
            </w:r>
          </w:p>
        </w:tc>
        <w:tc>
          <w:tcPr>
            <w:tcW w:w="3231" w:type="dxa"/>
          </w:tcPr>
          <w:p w14:paraId="6824861A" w14:textId="77777777" w:rsidR="0057782D" w:rsidRPr="00F857B9" w:rsidRDefault="0057782D" w:rsidP="00B437D0">
            <w:pPr>
              <w:pStyle w:val="Prrafodelista"/>
              <w:spacing w:after="200"/>
              <w:ind w:left="0"/>
              <w:jc w:val="center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Requerimiento</w:t>
            </w:r>
          </w:p>
        </w:tc>
        <w:tc>
          <w:tcPr>
            <w:tcW w:w="5493" w:type="dxa"/>
          </w:tcPr>
          <w:p w14:paraId="5C397A78" w14:textId="0FE0BD19" w:rsidR="0057782D" w:rsidRPr="00F857B9" w:rsidRDefault="00A82AE1" w:rsidP="00B437D0">
            <w:pPr>
              <w:pStyle w:val="Prrafodelista"/>
              <w:spacing w:after="200"/>
              <w:ind w:left="0"/>
              <w:jc w:val="center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D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escripción</w:t>
            </w:r>
          </w:p>
        </w:tc>
      </w:tr>
      <w:tr w:rsidR="0057782D" w:rsidRPr="00F857B9" w14:paraId="13A68DDE" w14:textId="77777777" w:rsidTr="00B437D0">
        <w:tc>
          <w:tcPr>
            <w:tcW w:w="1300" w:type="dxa"/>
          </w:tcPr>
          <w:p w14:paraId="6B7A0CF2" w14:textId="77777777" w:rsidR="0057782D" w:rsidRPr="00F857B9" w:rsidRDefault="0057782D" w:rsidP="00B437D0">
            <w:pPr>
              <w:pStyle w:val="Prrafodelista"/>
              <w:spacing w:after="200"/>
              <w:ind w:left="0"/>
              <w:jc w:val="center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*</w:t>
            </w:r>
          </w:p>
        </w:tc>
        <w:tc>
          <w:tcPr>
            <w:tcW w:w="3231" w:type="dxa"/>
          </w:tcPr>
          <w:p w14:paraId="444F89B6" w14:textId="77777777" w:rsidR="0057782D" w:rsidRPr="00F857B9" w:rsidRDefault="0057782D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RNF. 01 </w:t>
            </w:r>
          </w:p>
          <w:p w14:paraId="3A62F73D" w14:textId="77777777" w:rsidR="0057782D" w:rsidRPr="00F857B9" w:rsidRDefault="0057782D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Almacenamiento de datos.</w:t>
            </w:r>
          </w:p>
        </w:tc>
        <w:tc>
          <w:tcPr>
            <w:tcW w:w="5493" w:type="dxa"/>
            <w:shd w:val="clear" w:color="auto" w:fill="auto"/>
          </w:tcPr>
          <w:p w14:paraId="01B3BD20" w14:textId="1F6F823A" w:rsidR="0057782D" w:rsidRPr="00F857B9" w:rsidRDefault="0057782D" w:rsidP="00B437D0">
            <w:pPr>
              <w:spacing w:after="20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Se </w:t>
            </w:r>
            <w:r w:rsidR="00A82AE1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ocupará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base de dato </w:t>
            </w:r>
            <w:r w:rsidR="00A82AE1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MySQL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.</w:t>
            </w:r>
          </w:p>
          <w:p w14:paraId="676B1F8F" w14:textId="77777777" w:rsidR="0057782D" w:rsidRPr="00F857B9" w:rsidRDefault="0057782D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</w:p>
        </w:tc>
      </w:tr>
      <w:tr w:rsidR="0057782D" w:rsidRPr="00F857B9" w14:paraId="754C3159" w14:textId="77777777" w:rsidTr="00B437D0">
        <w:tc>
          <w:tcPr>
            <w:tcW w:w="1300" w:type="dxa"/>
          </w:tcPr>
          <w:p w14:paraId="779D2AC1" w14:textId="77777777" w:rsidR="0057782D" w:rsidRPr="00F857B9" w:rsidRDefault="0057782D" w:rsidP="00B437D0">
            <w:pPr>
              <w:pStyle w:val="Prrafodelista"/>
              <w:spacing w:after="200"/>
              <w:ind w:left="0"/>
              <w:jc w:val="center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*</w:t>
            </w:r>
          </w:p>
        </w:tc>
        <w:tc>
          <w:tcPr>
            <w:tcW w:w="3231" w:type="dxa"/>
          </w:tcPr>
          <w:p w14:paraId="637E154A" w14:textId="77777777" w:rsidR="0057782D" w:rsidRPr="00F857B9" w:rsidRDefault="0057782D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RNF. 02</w:t>
            </w:r>
          </w:p>
          <w:p w14:paraId="7703965D" w14:textId="77777777" w:rsidR="0057782D" w:rsidRPr="00F857B9" w:rsidRDefault="0057782D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Lenguaje de programación.</w:t>
            </w:r>
          </w:p>
        </w:tc>
        <w:tc>
          <w:tcPr>
            <w:tcW w:w="5493" w:type="dxa"/>
          </w:tcPr>
          <w:p w14:paraId="5FAC6FDC" w14:textId="77777777" w:rsidR="0057782D" w:rsidRPr="00F857B9" w:rsidRDefault="0057782D" w:rsidP="00B437D0">
            <w:pPr>
              <w:spacing w:after="20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C#.</w:t>
            </w:r>
          </w:p>
        </w:tc>
      </w:tr>
      <w:tr w:rsidR="0057782D" w:rsidRPr="00F857B9" w14:paraId="6917BA38" w14:textId="77777777" w:rsidTr="00B437D0">
        <w:tc>
          <w:tcPr>
            <w:tcW w:w="1300" w:type="dxa"/>
          </w:tcPr>
          <w:p w14:paraId="070E08CA" w14:textId="77777777" w:rsidR="0057782D" w:rsidRPr="00F857B9" w:rsidRDefault="0057782D" w:rsidP="00B437D0">
            <w:pPr>
              <w:pStyle w:val="Prrafodelista"/>
              <w:spacing w:after="200"/>
              <w:ind w:left="0"/>
              <w:jc w:val="center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*</w:t>
            </w:r>
          </w:p>
        </w:tc>
        <w:tc>
          <w:tcPr>
            <w:tcW w:w="3231" w:type="dxa"/>
          </w:tcPr>
          <w:p w14:paraId="4073DEC3" w14:textId="77777777" w:rsidR="0057782D" w:rsidRPr="00F857B9" w:rsidRDefault="0057782D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RNF. 03</w:t>
            </w:r>
          </w:p>
          <w:p w14:paraId="3835AD37" w14:textId="77777777" w:rsidR="0057782D" w:rsidRPr="00F857B9" w:rsidRDefault="0057782D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Carga masiva.</w:t>
            </w:r>
          </w:p>
        </w:tc>
        <w:tc>
          <w:tcPr>
            <w:tcW w:w="5493" w:type="dxa"/>
          </w:tcPr>
          <w:p w14:paraId="7E42F0AB" w14:textId="1DEA36AC" w:rsidR="0057782D" w:rsidRPr="00F857B9" w:rsidRDefault="0057782D" w:rsidP="00B437D0">
            <w:pPr>
              <w:spacing w:after="20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No se puede cargar </w:t>
            </w:r>
            <w:r w:rsidR="00A82AE1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más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de 10 facturas.</w:t>
            </w:r>
          </w:p>
        </w:tc>
      </w:tr>
      <w:tr w:rsidR="0057782D" w:rsidRPr="00F857B9" w14:paraId="62F7AC71" w14:textId="77777777" w:rsidTr="00B437D0">
        <w:trPr>
          <w:trHeight w:val="725"/>
        </w:trPr>
        <w:tc>
          <w:tcPr>
            <w:tcW w:w="1300" w:type="dxa"/>
          </w:tcPr>
          <w:p w14:paraId="4E4FD7FA" w14:textId="77777777" w:rsidR="0057782D" w:rsidRPr="00F857B9" w:rsidRDefault="0057782D" w:rsidP="00B437D0">
            <w:pPr>
              <w:pStyle w:val="Prrafodelista"/>
              <w:spacing w:after="200"/>
              <w:ind w:left="0"/>
              <w:jc w:val="center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*</w:t>
            </w:r>
          </w:p>
        </w:tc>
        <w:tc>
          <w:tcPr>
            <w:tcW w:w="3231" w:type="dxa"/>
          </w:tcPr>
          <w:p w14:paraId="681D5F4B" w14:textId="77777777" w:rsidR="0057782D" w:rsidRPr="00F857B9" w:rsidRDefault="0057782D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RNF. 04</w:t>
            </w:r>
          </w:p>
          <w:p w14:paraId="49DDB968" w14:textId="77777777" w:rsidR="0057782D" w:rsidRPr="00F857B9" w:rsidRDefault="0057782D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Modalidad.</w:t>
            </w:r>
          </w:p>
        </w:tc>
        <w:tc>
          <w:tcPr>
            <w:tcW w:w="5493" w:type="dxa"/>
          </w:tcPr>
          <w:p w14:paraId="5A1E999B" w14:textId="77777777" w:rsidR="0057782D" w:rsidRPr="00F857B9" w:rsidRDefault="0057782D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Sera una plataforma de escritorio.</w:t>
            </w:r>
          </w:p>
        </w:tc>
      </w:tr>
    </w:tbl>
    <w:p w14:paraId="46D6DB5A" w14:textId="66082AB5" w:rsidR="0057782D" w:rsidRDefault="0057782D" w:rsidP="0057782D">
      <w:pPr>
        <w:spacing w:after="200"/>
        <w:rPr>
          <w:color w:val="0F0D29" w:themeColor="text1"/>
        </w:rPr>
      </w:pPr>
    </w:p>
    <w:p w14:paraId="625B3FDD" w14:textId="61ADE084" w:rsidR="008D2166" w:rsidRDefault="008D2166" w:rsidP="0057782D">
      <w:pPr>
        <w:spacing w:after="200"/>
        <w:rPr>
          <w:color w:val="0F0D29" w:themeColor="text1"/>
        </w:rPr>
      </w:pPr>
    </w:p>
    <w:p w14:paraId="668B22FC" w14:textId="02CA0121" w:rsidR="008D2166" w:rsidRDefault="008D2166" w:rsidP="0057782D">
      <w:pPr>
        <w:spacing w:after="200"/>
        <w:rPr>
          <w:color w:val="0F0D29" w:themeColor="text1"/>
        </w:rPr>
      </w:pPr>
    </w:p>
    <w:p w14:paraId="1A9A11D4" w14:textId="23AAA665" w:rsidR="008D2166" w:rsidRDefault="008D2166" w:rsidP="0057782D">
      <w:pPr>
        <w:spacing w:after="200"/>
        <w:rPr>
          <w:color w:val="0F0D29" w:themeColor="text1"/>
        </w:rPr>
      </w:pPr>
    </w:p>
    <w:p w14:paraId="64BE39E5" w14:textId="70BFF1C9" w:rsidR="008D2166" w:rsidRDefault="008D2166" w:rsidP="0057782D">
      <w:pPr>
        <w:spacing w:after="200"/>
        <w:rPr>
          <w:color w:val="0F0D29" w:themeColor="text1"/>
        </w:rPr>
      </w:pPr>
    </w:p>
    <w:p w14:paraId="0EABA5EE" w14:textId="6A096351" w:rsidR="008D2166" w:rsidRDefault="008D2166" w:rsidP="0057782D">
      <w:pPr>
        <w:spacing w:after="200"/>
        <w:rPr>
          <w:color w:val="0F0D29" w:themeColor="text1"/>
        </w:rPr>
      </w:pPr>
    </w:p>
    <w:p w14:paraId="0533FBB0" w14:textId="77777777" w:rsidR="008D2166" w:rsidRPr="00F857B9" w:rsidRDefault="008D2166" w:rsidP="0057782D">
      <w:pPr>
        <w:spacing w:after="200"/>
        <w:rPr>
          <w:color w:val="0F0D29" w:themeColor="text1"/>
        </w:rPr>
      </w:pPr>
    </w:p>
    <w:p w14:paraId="746A107D" w14:textId="0E60D24B" w:rsidR="00BB1090" w:rsidRDefault="004C5EAB" w:rsidP="005D60E5">
      <w:pPr>
        <w:pStyle w:val="Prrafodelista"/>
        <w:numPr>
          <w:ilvl w:val="0"/>
          <w:numId w:val="1"/>
        </w:numPr>
        <w:spacing w:after="200"/>
        <w:outlineLvl w:val="0"/>
        <w:rPr>
          <w:rFonts w:asciiTheme="majorHAnsi" w:hAnsiTheme="majorHAnsi" w:cstheme="majorHAnsi"/>
          <w:color w:val="0F0D29" w:themeColor="text1"/>
          <w:sz w:val="24"/>
          <w:szCs w:val="24"/>
        </w:rPr>
      </w:pPr>
      <w:bookmarkStart w:id="6" w:name="_Toc48153884"/>
      <w:r>
        <w:rPr>
          <w:rFonts w:asciiTheme="majorHAnsi" w:hAnsiTheme="majorHAnsi" w:cstheme="majorHAnsi"/>
          <w:color w:val="0F0D29" w:themeColor="text1"/>
          <w:sz w:val="24"/>
          <w:szCs w:val="24"/>
        </w:rPr>
        <w:t>Matriz de esfuerzo.</w:t>
      </w:r>
      <w:bookmarkEnd w:id="6"/>
      <w:r w:rsidR="005D60E5">
        <w:rPr>
          <w:rFonts w:asciiTheme="majorHAnsi" w:hAnsiTheme="majorHAnsi" w:cstheme="majorHAnsi"/>
          <w:color w:val="0F0D29" w:themeColor="text1"/>
          <w:sz w:val="24"/>
          <w:szCs w:val="24"/>
        </w:rPr>
        <w:br/>
      </w:r>
    </w:p>
    <w:p w14:paraId="4B2689EA" w14:textId="05AD8E56" w:rsidR="004C5EAB" w:rsidRDefault="00707484" w:rsidP="004C5EAB">
      <w:pPr>
        <w:pStyle w:val="Prrafodelista"/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2084ADB" wp14:editId="4511546D">
            <wp:extent cx="6371590" cy="33070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2286" w14:textId="0444FA0B" w:rsidR="00CA6BC4" w:rsidRDefault="001C2943" w:rsidP="004C5EAB">
      <w:pPr>
        <w:pStyle w:val="Prrafodelista"/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539355C" wp14:editId="7A4AAB72">
            <wp:extent cx="6371590" cy="176847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4C86" w14:textId="77777777" w:rsidR="00E54B34" w:rsidRDefault="00E54B34" w:rsidP="005D60E5">
      <w:pPr>
        <w:pStyle w:val="Prrafodelista"/>
        <w:numPr>
          <w:ilvl w:val="0"/>
          <w:numId w:val="1"/>
        </w:numPr>
        <w:spacing w:after="200"/>
        <w:outlineLvl w:val="0"/>
        <w:rPr>
          <w:rFonts w:asciiTheme="majorHAnsi" w:hAnsiTheme="majorHAnsi" w:cstheme="majorHAnsi"/>
          <w:color w:val="0F0D29" w:themeColor="text1"/>
          <w:sz w:val="24"/>
          <w:szCs w:val="24"/>
        </w:rPr>
      </w:pPr>
      <w:bookmarkStart w:id="7" w:name="_Toc48153885"/>
      <w:r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>Casos de uso.</w:t>
      </w:r>
      <w:bookmarkEnd w:id="7"/>
    </w:p>
    <w:p w14:paraId="6D58C3E3" w14:textId="77777777" w:rsidR="00E54B34" w:rsidRPr="00F857B9" w:rsidRDefault="00E54B34" w:rsidP="00E54B34">
      <w:pPr>
        <w:pStyle w:val="Prrafodelista"/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</w:p>
    <w:p w14:paraId="302C9A18" w14:textId="12533E02" w:rsidR="003618AC" w:rsidRPr="00F857B9" w:rsidRDefault="00775CFE" w:rsidP="005D60E5">
      <w:pPr>
        <w:pStyle w:val="Prrafodelista"/>
        <w:numPr>
          <w:ilvl w:val="1"/>
          <w:numId w:val="1"/>
        </w:numPr>
        <w:spacing w:after="200"/>
        <w:outlineLvl w:val="1"/>
        <w:rPr>
          <w:rFonts w:asciiTheme="majorHAnsi" w:hAnsiTheme="majorHAnsi" w:cstheme="majorHAnsi"/>
          <w:color w:val="0F0D29" w:themeColor="text1"/>
          <w:sz w:val="24"/>
          <w:szCs w:val="24"/>
        </w:rPr>
      </w:pPr>
      <w:bookmarkStart w:id="8" w:name="_Toc48153886"/>
      <w:r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 xml:space="preserve">CU.01 </w:t>
      </w:r>
      <w:r w:rsidR="00495964"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>Ingreso de facturas</w:t>
      </w:r>
      <w:r w:rsidR="003618AC"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>.</w:t>
      </w:r>
      <w:bookmarkEnd w:id="8"/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2031"/>
        <w:gridCol w:w="6553"/>
      </w:tblGrid>
      <w:tr w:rsidR="00C009C0" w:rsidRPr="00F857B9" w14:paraId="4D21A24D" w14:textId="77777777" w:rsidTr="00B437D0">
        <w:tc>
          <w:tcPr>
            <w:tcW w:w="2031" w:type="dxa"/>
          </w:tcPr>
          <w:p w14:paraId="76796FDD" w14:textId="0506E0F2" w:rsidR="00C009C0" w:rsidRPr="00F857B9" w:rsidRDefault="00A82AE1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D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escripción</w:t>
            </w:r>
          </w:p>
        </w:tc>
        <w:tc>
          <w:tcPr>
            <w:tcW w:w="6553" w:type="dxa"/>
          </w:tcPr>
          <w:p w14:paraId="2BC55A30" w14:textId="57FACBB5" w:rsidR="00C009C0" w:rsidRPr="00F857B9" w:rsidRDefault="00C009C0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Se describe los pasos </w:t>
            </w:r>
            <w:r w:rsidR="00A82AE1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para generar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un </w:t>
            </w:r>
            <w:r w:rsidR="00A37CB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ingreso de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facturas.</w:t>
            </w:r>
          </w:p>
        </w:tc>
      </w:tr>
      <w:tr w:rsidR="00C009C0" w:rsidRPr="00F857B9" w14:paraId="65E99CFD" w14:textId="77777777" w:rsidTr="00B437D0">
        <w:tc>
          <w:tcPr>
            <w:tcW w:w="2031" w:type="dxa"/>
          </w:tcPr>
          <w:p w14:paraId="1E5C4D06" w14:textId="6533160F" w:rsidR="00C009C0" w:rsidRPr="00F857B9" w:rsidRDefault="00A82AE1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Precondición</w:t>
            </w:r>
          </w:p>
        </w:tc>
        <w:tc>
          <w:tcPr>
            <w:tcW w:w="6553" w:type="dxa"/>
          </w:tcPr>
          <w:p w14:paraId="5603ABFB" w14:textId="77777777" w:rsidR="00C009C0" w:rsidRPr="00F857B9" w:rsidRDefault="00C009C0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El usuario debe tener un usuario de ingreso (usuario y contraseña)</w:t>
            </w:r>
          </w:p>
        </w:tc>
      </w:tr>
      <w:tr w:rsidR="00C009C0" w:rsidRPr="00F857B9" w14:paraId="7E10DADD" w14:textId="77777777" w:rsidTr="00B437D0">
        <w:tc>
          <w:tcPr>
            <w:tcW w:w="2031" w:type="dxa"/>
          </w:tcPr>
          <w:p w14:paraId="4E3889D3" w14:textId="77777777" w:rsidR="00C009C0" w:rsidRPr="00F857B9" w:rsidRDefault="00C009C0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Secuencia de pasos.</w:t>
            </w:r>
          </w:p>
        </w:tc>
        <w:tc>
          <w:tcPr>
            <w:tcW w:w="6553" w:type="dxa"/>
          </w:tcPr>
          <w:p w14:paraId="6A0C3D6A" w14:textId="0576C20E" w:rsidR="00C009C0" w:rsidRPr="00F857B9" w:rsidRDefault="00C009C0" w:rsidP="00B437D0">
            <w:pPr>
              <w:spacing w:after="20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1. </w:t>
            </w:r>
            <w:r w:rsidR="00A82AE1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Diríjase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a la pestaña que dice </w:t>
            </w:r>
            <w:r w:rsidR="00A37CB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“ingreso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de facturas”.</w:t>
            </w:r>
          </w:p>
          <w:p w14:paraId="729CFC92" w14:textId="16C23E9D" w:rsidR="00C009C0" w:rsidRPr="00F857B9" w:rsidRDefault="00C009C0" w:rsidP="00B437D0">
            <w:pPr>
              <w:spacing w:after="20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2. Ingrese el RUT del proveedor y </w:t>
            </w:r>
            <w:r w:rsidR="00A82AE1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presione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el </w:t>
            </w:r>
            <w:r w:rsidR="00A82AE1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botón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ab/>
              <w:t xml:space="preserve">“buscar”, si nuestro proveedor esta registrado el sistema nos </w:t>
            </w:r>
            <w:r w:rsidR="00A82AE1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autocompletara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los </w:t>
            </w:r>
            <w:r w:rsidR="00A82AE1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campos (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nombre, </w:t>
            </w:r>
            <w:r w:rsidR="00A82AE1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teléfono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,</w:t>
            </w:r>
            <w:r w:rsidR="00A82AE1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</w:t>
            </w:r>
            <w:r w:rsidR="00A82AE1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dirección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,</w:t>
            </w:r>
            <w:r w:rsidR="00A82AE1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Email) de lo contrario </w:t>
            </w:r>
            <w:r w:rsidR="00A82AE1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tendrá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que cargar los datos del proveedor.</w:t>
            </w:r>
          </w:p>
          <w:p w14:paraId="0B9270EB" w14:textId="21705A74" w:rsidR="00C009C0" w:rsidRPr="00F857B9" w:rsidRDefault="00C009C0" w:rsidP="00B437D0">
            <w:pPr>
              <w:spacing w:after="20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3.Para poder agregar los productos a la factura </w:t>
            </w:r>
            <w:r w:rsidR="00A82AE1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diríjase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al </w:t>
            </w:r>
            <w:r w:rsidR="00A82AE1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botón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“productos”.</w:t>
            </w:r>
          </w:p>
          <w:p w14:paraId="0C028EDD" w14:textId="27CA9DB0" w:rsidR="00C009C0" w:rsidRPr="00F857B9" w:rsidRDefault="00C009C0" w:rsidP="00C009C0">
            <w:pPr>
              <w:pStyle w:val="Prrafodelista"/>
              <w:numPr>
                <w:ilvl w:val="1"/>
                <w:numId w:val="3"/>
              </w:numPr>
              <w:spacing w:after="20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Se </w:t>
            </w:r>
            <w:r w:rsidR="00A82AE1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desplegará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una lista con el </w:t>
            </w:r>
            <w:r w:rsidR="00A82AE1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nombre, precio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, cantidad en stock.</w:t>
            </w:r>
          </w:p>
          <w:p w14:paraId="592F5D32" w14:textId="6605676C" w:rsidR="00C009C0" w:rsidRPr="00F857B9" w:rsidRDefault="00C009C0" w:rsidP="00C009C0">
            <w:pPr>
              <w:pStyle w:val="Prrafodelista"/>
              <w:numPr>
                <w:ilvl w:val="1"/>
                <w:numId w:val="3"/>
              </w:numPr>
              <w:spacing w:after="20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lastRenderedPageBreak/>
              <w:t xml:space="preserve">Clique sobre el nombre del producto para que este se </w:t>
            </w:r>
            <w:r w:rsidR="00A82AE1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cargue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a la factura.</w:t>
            </w:r>
          </w:p>
          <w:p w14:paraId="091727C0" w14:textId="36517685" w:rsidR="00C009C0" w:rsidRPr="00F857B9" w:rsidRDefault="00C009C0" w:rsidP="00C009C0">
            <w:pPr>
              <w:pStyle w:val="Prrafodelista"/>
              <w:numPr>
                <w:ilvl w:val="1"/>
                <w:numId w:val="3"/>
              </w:numPr>
              <w:spacing w:after="20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En la </w:t>
            </w:r>
            <w:r w:rsidR="00A82AE1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opción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cantidad, indique cuantas unidades se requieren del producto.</w:t>
            </w:r>
          </w:p>
          <w:p w14:paraId="585CA965" w14:textId="53A9C1F4" w:rsidR="00C009C0" w:rsidRPr="00F857B9" w:rsidRDefault="00C009C0" w:rsidP="00B437D0">
            <w:pPr>
              <w:spacing w:after="20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4.una vez ya </w:t>
            </w:r>
            <w:r w:rsidR="00A82AE1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seleccionados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los productos el sistema solo calculara el </w:t>
            </w:r>
            <w:r w:rsidR="00A82AE1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subtotal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, IVA y el precio total a pagar.</w:t>
            </w:r>
          </w:p>
          <w:p w14:paraId="75DB6DD1" w14:textId="572F2D5A" w:rsidR="00C009C0" w:rsidRPr="00F857B9" w:rsidRDefault="00C009C0" w:rsidP="00B437D0">
            <w:pPr>
              <w:spacing w:after="20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5. para finalizar nos dirigimos al </w:t>
            </w:r>
            <w:r w:rsidR="00A82AE1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botón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“Guardar” para grabar nuestra factura.</w:t>
            </w:r>
          </w:p>
        </w:tc>
      </w:tr>
      <w:tr w:rsidR="00C009C0" w:rsidRPr="00F857B9" w14:paraId="6D4652E5" w14:textId="77777777" w:rsidTr="00B437D0">
        <w:tc>
          <w:tcPr>
            <w:tcW w:w="2031" w:type="dxa"/>
          </w:tcPr>
          <w:p w14:paraId="67A95EDF" w14:textId="77777777" w:rsidR="00C009C0" w:rsidRPr="00F857B9" w:rsidRDefault="00C009C0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Postcondiciones:</w:t>
            </w:r>
          </w:p>
        </w:tc>
        <w:tc>
          <w:tcPr>
            <w:tcW w:w="6553" w:type="dxa"/>
          </w:tcPr>
          <w:p w14:paraId="67A98453" w14:textId="68F8582B" w:rsidR="00C009C0" w:rsidRPr="00F857B9" w:rsidRDefault="00C009C0" w:rsidP="00B437D0">
            <w:pPr>
              <w:spacing w:after="20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Cada factura creada </w:t>
            </w:r>
            <w:r w:rsidR="00A82AE1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tendrá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su </w:t>
            </w:r>
            <w:r w:rsidR="00A82AE1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número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correlativo interno del sistema. </w:t>
            </w:r>
          </w:p>
        </w:tc>
      </w:tr>
    </w:tbl>
    <w:p w14:paraId="1A47F49D" w14:textId="14C46731" w:rsidR="006517AF" w:rsidRPr="00F857B9" w:rsidRDefault="006517AF" w:rsidP="006517AF">
      <w:pPr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</w:p>
    <w:p w14:paraId="41FB424E" w14:textId="0A9DA4D2" w:rsidR="00940914" w:rsidRPr="00F857B9" w:rsidRDefault="004B23C1" w:rsidP="0014023F">
      <w:pPr>
        <w:pStyle w:val="Prrafodelista"/>
        <w:numPr>
          <w:ilvl w:val="1"/>
          <w:numId w:val="1"/>
        </w:numPr>
        <w:spacing w:after="200"/>
        <w:outlineLvl w:val="1"/>
        <w:rPr>
          <w:rFonts w:asciiTheme="majorHAnsi" w:hAnsiTheme="majorHAnsi" w:cstheme="majorHAnsi"/>
          <w:color w:val="0F0D29" w:themeColor="text1"/>
          <w:sz w:val="24"/>
          <w:szCs w:val="24"/>
        </w:rPr>
      </w:pPr>
      <w:bookmarkStart w:id="9" w:name="_Toc48153887"/>
      <w:r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>CU.02</w:t>
      </w:r>
      <w:r w:rsidR="00105018"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 xml:space="preserve"> Ingreso de facturas masivas.</w:t>
      </w:r>
      <w:bookmarkEnd w:id="9"/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2031"/>
        <w:gridCol w:w="6553"/>
      </w:tblGrid>
      <w:tr w:rsidR="00940914" w:rsidRPr="00F857B9" w14:paraId="41D3B479" w14:textId="77777777" w:rsidTr="00B437D0">
        <w:tc>
          <w:tcPr>
            <w:tcW w:w="2031" w:type="dxa"/>
          </w:tcPr>
          <w:p w14:paraId="4B79E42F" w14:textId="2905D208" w:rsidR="00940914" w:rsidRPr="00F857B9" w:rsidRDefault="00A82AE1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D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escripción</w:t>
            </w:r>
          </w:p>
        </w:tc>
        <w:tc>
          <w:tcPr>
            <w:tcW w:w="6553" w:type="dxa"/>
          </w:tcPr>
          <w:p w14:paraId="1E33BC83" w14:textId="53C9346E" w:rsidR="00940914" w:rsidRPr="00F857B9" w:rsidRDefault="00000351" w:rsidP="00B437D0">
            <w:pPr>
              <w:spacing w:after="200"/>
              <w:rPr>
                <w:b w:val="0"/>
                <w:bCs/>
                <w:color w:val="0F0D29" w:themeColor="text1"/>
              </w:rPr>
            </w:pPr>
            <w:r w:rsidRPr="00F857B9">
              <w:rPr>
                <w:b w:val="0"/>
                <w:bCs/>
                <w:color w:val="0F0D29" w:themeColor="text1"/>
              </w:rPr>
              <w:t>S</w:t>
            </w:r>
            <w:r w:rsidR="00940914" w:rsidRPr="00F857B9">
              <w:rPr>
                <w:b w:val="0"/>
                <w:bCs/>
                <w:color w:val="0F0D29" w:themeColor="text1"/>
              </w:rPr>
              <w:t>e describen los pasas a seguir para realizar un ingreso de facturas masivas.</w:t>
            </w:r>
          </w:p>
        </w:tc>
      </w:tr>
      <w:tr w:rsidR="00940914" w:rsidRPr="00F857B9" w14:paraId="585CCD73" w14:textId="77777777" w:rsidTr="00B437D0">
        <w:tc>
          <w:tcPr>
            <w:tcW w:w="2031" w:type="dxa"/>
          </w:tcPr>
          <w:p w14:paraId="71BF5959" w14:textId="32408ABC" w:rsidR="00940914" w:rsidRPr="00F857B9" w:rsidRDefault="00A82AE1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Precondición</w:t>
            </w:r>
          </w:p>
        </w:tc>
        <w:tc>
          <w:tcPr>
            <w:tcW w:w="6553" w:type="dxa"/>
          </w:tcPr>
          <w:p w14:paraId="54D3B1E7" w14:textId="77777777" w:rsidR="00940914" w:rsidRPr="00F857B9" w:rsidRDefault="00940914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El usuario debe tener un usuario de ingreso (usuario y contraseña)</w:t>
            </w:r>
          </w:p>
        </w:tc>
      </w:tr>
      <w:tr w:rsidR="00940914" w:rsidRPr="00F857B9" w14:paraId="463D4150" w14:textId="77777777" w:rsidTr="00B437D0">
        <w:tc>
          <w:tcPr>
            <w:tcW w:w="2031" w:type="dxa"/>
          </w:tcPr>
          <w:p w14:paraId="7B428925" w14:textId="77777777" w:rsidR="00940914" w:rsidRPr="00F857B9" w:rsidRDefault="00940914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Secuencia de pasos.</w:t>
            </w:r>
          </w:p>
        </w:tc>
        <w:tc>
          <w:tcPr>
            <w:tcW w:w="6553" w:type="dxa"/>
          </w:tcPr>
          <w:p w14:paraId="42943E83" w14:textId="1A72452C" w:rsidR="00940914" w:rsidRPr="00F857B9" w:rsidRDefault="00940914" w:rsidP="00B437D0">
            <w:pPr>
              <w:spacing w:after="200"/>
              <w:rPr>
                <w:b w:val="0"/>
                <w:bCs/>
                <w:color w:val="0F0D29" w:themeColor="text1"/>
              </w:rPr>
            </w:pPr>
            <w:r w:rsidRPr="00F857B9">
              <w:rPr>
                <w:b w:val="0"/>
                <w:bCs/>
                <w:color w:val="0F0D29" w:themeColor="text1"/>
              </w:rPr>
              <w:t>1.</w:t>
            </w:r>
            <w:r w:rsidR="00000351" w:rsidRPr="00F857B9">
              <w:rPr>
                <w:b w:val="0"/>
                <w:bCs/>
                <w:color w:val="0F0D29" w:themeColor="text1"/>
              </w:rPr>
              <w:t>C</w:t>
            </w:r>
            <w:r w:rsidRPr="00F857B9">
              <w:rPr>
                <w:b w:val="0"/>
                <w:bCs/>
                <w:color w:val="0F0D29" w:themeColor="text1"/>
              </w:rPr>
              <w:t xml:space="preserve">uando desee </w:t>
            </w:r>
            <w:r w:rsidR="00A82AE1" w:rsidRPr="00F857B9">
              <w:rPr>
                <w:b w:val="0"/>
                <w:bCs/>
                <w:color w:val="0F0D29" w:themeColor="text1"/>
              </w:rPr>
              <w:t>realizar</w:t>
            </w:r>
            <w:r w:rsidRPr="00F857B9">
              <w:rPr>
                <w:b w:val="0"/>
                <w:bCs/>
                <w:color w:val="0F0D29" w:themeColor="text1"/>
              </w:rPr>
              <w:t xml:space="preserve"> un ingreso de </w:t>
            </w:r>
            <w:r w:rsidR="00A82AE1" w:rsidRPr="00F857B9">
              <w:rPr>
                <w:b w:val="0"/>
                <w:bCs/>
                <w:color w:val="0F0D29" w:themeColor="text1"/>
              </w:rPr>
              <w:t>forma</w:t>
            </w:r>
            <w:r w:rsidRPr="00F857B9">
              <w:rPr>
                <w:b w:val="0"/>
                <w:bCs/>
                <w:color w:val="0F0D29" w:themeColor="text1"/>
              </w:rPr>
              <w:t xml:space="preserve"> masiva de facturas, </w:t>
            </w:r>
            <w:r w:rsidR="00A82AE1" w:rsidRPr="00F857B9">
              <w:rPr>
                <w:b w:val="0"/>
                <w:bCs/>
                <w:color w:val="0F0D29" w:themeColor="text1"/>
              </w:rPr>
              <w:t>diríjase</w:t>
            </w:r>
            <w:r w:rsidRPr="00F857B9">
              <w:rPr>
                <w:b w:val="0"/>
                <w:bCs/>
                <w:color w:val="0F0D29" w:themeColor="text1"/>
              </w:rPr>
              <w:t xml:space="preserve"> al </w:t>
            </w:r>
            <w:r w:rsidR="00A82AE1" w:rsidRPr="00F857B9">
              <w:rPr>
                <w:b w:val="0"/>
                <w:bCs/>
                <w:color w:val="0F0D29" w:themeColor="text1"/>
              </w:rPr>
              <w:t>botón</w:t>
            </w:r>
            <w:r w:rsidRPr="00F857B9">
              <w:rPr>
                <w:b w:val="0"/>
                <w:bCs/>
                <w:color w:val="0F0D29" w:themeColor="text1"/>
              </w:rPr>
              <w:t xml:space="preserve"> “Carga</w:t>
            </w:r>
            <w:r w:rsidR="0019781B" w:rsidRPr="00F857B9">
              <w:rPr>
                <w:b w:val="0"/>
                <w:bCs/>
                <w:color w:val="0F0D29" w:themeColor="text1"/>
              </w:rPr>
              <w:t xml:space="preserve"> Ma</w:t>
            </w:r>
            <w:r w:rsidR="00571B51" w:rsidRPr="00F857B9">
              <w:rPr>
                <w:b w:val="0"/>
                <w:bCs/>
                <w:color w:val="0F0D29" w:themeColor="text1"/>
              </w:rPr>
              <w:t>siva</w:t>
            </w:r>
            <w:r w:rsidRPr="00F857B9">
              <w:rPr>
                <w:b w:val="0"/>
                <w:bCs/>
                <w:color w:val="0F0D29" w:themeColor="text1"/>
              </w:rPr>
              <w:t>”.</w:t>
            </w:r>
          </w:p>
          <w:p w14:paraId="4C2EFAFC" w14:textId="1A31FC17" w:rsidR="00940914" w:rsidRPr="00F857B9" w:rsidRDefault="00940914" w:rsidP="00940914">
            <w:pPr>
              <w:pStyle w:val="Prrafodelista"/>
              <w:numPr>
                <w:ilvl w:val="0"/>
                <w:numId w:val="6"/>
              </w:numPr>
              <w:spacing w:after="200"/>
              <w:rPr>
                <w:b w:val="0"/>
                <w:bCs/>
                <w:color w:val="0F0D29" w:themeColor="text1"/>
              </w:rPr>
            </w:pPr>
            <w:r w:rsidRPr="00F857B9">
              <w:rPr>
                <w:b w:val="0"/>
                <w:bCs/>
                <w:color w:val="0F0D29" w:themeColor="text1"/>
              </w:rPr>
              <w:t xml:space="preserve">Al </w:t>
            </w:r>
            <w:r w:rsidR="00A82AE1" w:rsidRPr="00F857B9">
              <w:rPr>
                <w:b w:val="0"/>
                <w:bCs/>
                <w:color w:val="0F0D29" w:themeColor="text1"/>
              </w:rPr>
              <w:t>presionar</w:t>
            </w:r>
            <w:r w:rsidRPr="00F857B9">
              <w:rPr>
                <w:b w:val="0"/>
                <w:bCs/>
                <w:color w:val="0F0D29" w:themeColor="text1"/>
              </w:rPr>
              <w:t xml:space="preserve"> el </w:t>
            </w:r>
            <w:r w:rsidR="00A82AE1" w:rsidRPr="00F857B9">
              <w:rPr>
                <w:b w:val="0"/>
                <w:bCs/>
                <w:color w:val="0F0D29" w:themeColor="text1"/>
              </w:rPr>
              <w:t>botón</w:t>
            </w:r>
            <w:r w:rsidRPr="00F857B9">
              <w:rPr>
                <w:b w:val="0"/>
                <w:bCs/>
                <w:color w:val="0F0D29" w:themeColor="text1"/>
              </w:rPr>
              <w:t xml:space="preserve"> “carga” el sistema </w:t>
            </w:r>
            <w:r w:rsidR="00A82AE1" w:rsidRPr="00F857B9">
              <w:rPr>
                <w:b w:val="0"/>
                <w:bCs/>
                <w:color w:val="0F0D29" w:themeColor="text1"/>
              </w:rPr>
              <w:t>despliega</w:t>
            </w:r>
            <w:r w:rsidRPr="00F857B9">
              <w:rPr>
                <w:b w:val="0"/>
                <w:bCs/>
                <w:color w:val="0F0D29" w:themeColor="text1"/>
              </w:rPr>
              <w:t xml:space="preserve"> una ventana, la cual ya trae un formato </w:t>
            </w:r>
            <w:r w:rsidR="00A82AE1" w:rsidRPr="00F857B9">
              <w:rPr>
                <w:b w:val="0"/>
                <w:bCs/>
                <w:color w:val="0F0D29" w:themeColor="text1"/>
              </w:rPr>
              <w:t>predeterminado</w:t>
            </w:r>
            <w:r w:rsidRPr="00F857B9">
              <w:rPr>
                <w:b w:val="0"/>
                <w:bCs/>
                <w:color w:val="0F0D29" w:themeColor="text1"/>
              </w:rPr>
              <w:t>, y solo se debe cargar los datos deseados.</w:t>
            </w:r>
          </w:p>
          <w:p w14:paraId="415F75C1" w14:textId="4E174E41" w:rsidR="00940914" w:rsidRPr="00F857B9" w:rsidRDefault="00940914" w:rsidP="00940914">
            <w:pPr>
              <w:pStyle w:val="Prrafodelista"/>
              <w:numPr>
                <w:ilvl w:val="0"/>
                <w:numId w:val="6"/>
              </w:numPr>
              <w:spacing w:after="200"/>
              <w:rPr>
                <w:b w:val="0"/>
                <w:bCs/>
                <w:color w:val="0F0D29" w:themeColor="text1"/>
              </w:rPr>
            </w:pPr>
            <w:r w:rsidRPr="00F857B9">
              <w:rPr>
                <w:b w:val="0"/>
                <w:bCs/>
                <w:color w:val="0F0D29" w:themeColor="text1"/>
              </w:rPr>
              <w:t xml:space="preserve">una vez terminada la carga solo debe </w:t>
            </w:r>
            <w:r w:rsidR="00A82AE1" w:rsidRPr="00F857B9">
              <w:rPr>
                <w:b w:val="0"/>
                <w:bCs/>
                <w:color w:val="0F0D29" w:themeColor="text1"/>
              </w:rPr>
              <w:t>presionar</w:t>
            </w:r>
            <w:r w:rsidRPr="00F857B9">
              <w:rPr>
                <w:b w:val="0"/>
                <w:bCs/>
                <w:color w:val="0F0D29" w:themeColor="text1"/>
              </w:rPr>
              <w:t xml:space="preserve"> el </w:t>
            </w:r>
            <w:r w:rsidR="00A82AE1" w:rsidRPr="00F857B9">
              <w:rPr>
                <w:b w:val="0"/>
                <w:bCs/>
                <w:color w:val="0F0D29" w:themeColor="text1"/>
              </w:rPr>
              <w:t>botón</w:t>
            </w:r>
            <w:r w:rsidRPr="00F857B9">
              <w:rPr>
                <w:b w:val="0"/>
                <w:bCs/>
                <w:color w:val="0F0D29" w:themeColor="text1"/>
              </w:rPr>
              <w:t xml:space="preserve"> “subir carga”, </w:t>
            </w:r>
          </w:p>
          <w:p w14:paraId="06354FA6" w14:textId="03856DFB" w:rsidR="00940914" w:rsidRPr="00F857B9" w:rsidRDefault="00940914" w:rsidP="00B437D0">
            <w:pPr>
              <w:spacing w:after="200"/>
              <w:rPr>
                <w:b w:val="0"/>
                <w:bCs/>
                <w:color w:val="0F0D29" w:themeColor="text1"/>
              </w:rPr>
            </w:pPr>
            <w:r w:rsidRPr="00F857B9">
              <w:rPr>
                <w:b w:val="0"/>
                <w:bCs/>
                <w:color w:val="0F0D29" w:themeColor="text1"/>
              </w:rPr>
              <w:t xml:space="preserve">2.el sistema </w:t>
            </w:r>
            <w:r w:rsidR="00A82AE1" w:rsidRPr="00F857B9">
              <w:rPr>
                <w:b w:val="0"/>
                <w:bCs/>
                <w:color w:val="0F0D29" w:themeColor="text1"/>
              </w:rPr>
              <w:t>emitirá</w:t>
            </w:r>
            <w:r w:rsidRPr="00F857B9">
              <w:rPr>
                <w:b w:val="0"/>
                <w:bCs/>
                <w:color w:val="0F0D29" w:themeColor="text1"/>
              </w:rPr>
              <w:t xml:space="preserve"> la carga de facturas.</w:t>
            </w:r>
          </w:p>
        </w:tc>
      </w:tr>
      <w:tr w:rsidR="00940914" w:rsidRPr="00F857B9" w14:paraId="5AC0FEB4" w14:textId="77777777" w:rsidTr="00B437D0">
        <w:tc>
          <w:tcPr>
            <w:tcW w:w="2031" w:type="dxa"/>
          </w:tcPr>
          <w:p w14:paraId="36FF61C5" w14:textId="77777777" w:rsidR="00940914" w:rsidRPr="00F857B9" w:rsidRDefault="00940914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Postcondiciones:</w:t>
            </w:r>
          </w:p>
        </w:tc>
        <w:tc>
          <w:tcPr>
            <w:tcW w:w="6553" w:type="dxa"/>
          </w:tcPr>
          <w:p w14:paraId="7E5695E2" w14:textId="0C498CEA" w:rsidR="00940914" w:rsidRPr="00F857B9" w:rsidRDefault="00940914" w:rsidP="00B437D0">
            <w:pPr>
              <w:spacing w:after="20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El sistema mostrara un mensaje indicando que se </w:t>
            </w:r>
            <w:r w:rsidR="00A82AE1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realizó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el registro.</w:t>
            </w:r>
          </w:p>
        </w:tc>
      </w:tr>
    </w:tbl>
    <w:p w14:paraId="381D1616" w14:textId="4EE52867" w:rsidR="00940914" w:rsidRPr="00F857B9" w:rsidRDefault="00940914" w:rsidP="00940914">
      <w:pPr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</w:p>
    <w:p w14:paraId="484BCC29" w14:textId="1EE42B72" w:rsidR="00940914" w:rsidRPr="00F857B9" w:rsidRDefault="00940914" w:rsidP="00940914">
      <w:pPr>
        <w:pStyle w:val="Prrafodelista"/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</w:p>
    <w:p w14:paraId="32637321" w14:textId="77777777" w:rsidR="00940914" w:rsidRPr="00F857B9" w:rsidRDefault="00940914" w:rsidP="00940914">
      <w:pPr>
        <w:pStyle w:val="Prrafodelista"/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</w:p>
    <w:p w14:paraId="2C6CB8FB" w14:textId="086F5A02" w:rsidR="00101D21" w:rsidRPr="00F857B9" w:rsidRDefault="002E68C2" w:rsidP="0014023F">
      <w:pPr>
        <w:pStyle w:val="Prrafodelista"/>
        <w:numPr>
          <w:ilvl w:val="1"/>
          <w:numId w:val="1"/>
        </w:numPr>
        <w:spacing w:after="200"/>
        <w:outlineLvl w:val="1"/>
        <w:rPr>
          <w:rFonts w:asciiTheme="majorHAnsi" w:hAnsiTheme="majorHAnsi" w:cstheme="majorHAnsi"/>
          <w:color w:val="0F0D29" w:themeColor="text1"/>
          <w:sz w:val="24"/>
          <w:szCs w:val="24"/>
        </w:rPr>
      </w:pPr>
      <w:bookmarkStart w:id="10" w:name="_Toc48153888"/>
      <w:r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 xml:space="preserve">CU.03 </w:t>
      </w:r>
      <w:r w:rsidR="00A82AE1">
        <w:rPr>
          <w:rFonts w:asciiTheme="majorHAnsi" w:hAnsiTheme="majorHAnsi" w:cstheme="majorHAnsi"/>
          <w:color w:val="0F0D29" w:themeColor="text1"/>
          <w:sz w:val="24"/>
          <w:szCs w:val="24"/>
        </w:rPr>
        <w:t>E</w:t>
      </w:r>
      <w:r w:rsidR="00A82AE1"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>liminación</w:t>
      </w:r>
      <w:r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 xml:space="preserve"> de facturas</w:t>
      </w:r>
      <w:r w:rsidR="00BE6EA2"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>.</w:t>
      </w:r>
      <w:bookmarkEnd w:id="10"/>
    </w:p>
    <w:p w14:paraId="673BAB1C" w14:textId="772032CD" w:rsidR="00101D21" w:rsidRPr="00F857B9" w:rsidRDefault="00101D21" w:rsidP="00101D21">
      <w:pPr>
        <w:pStyle w:val="Prrafodelista"/>
        <w:spacing w:after="200"/>
        <w:ind w:left="1440"/>
        <w:rPr>
          <w:rFonts w:asciiTheme="majorHAnsi" w:hAnsiTheme="majorHAnsi" w:cstheme="majorHAnsi"/>
          <w:color w:val="0F0D29" w:themeColor="text1"/>
          <w:sz w:val="24"/>
          <w:szCs w:val="24"/>
        </w:rPr>
      </w:pP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2031"/>
        <w:gridCol w:w="6553"/>
      </w:tblGrid>
      <w:tr w:rsidR="00101D21" w:rsidRPr="00F857B9" w14:paraId="6CB8FD1F" w14:textId="77777777" w:rsidTr="00B437D0">
        <w:tc>
          <w:tcPr>
            <w:tcW w:w="2031" w:type="dxa"/>
          </w:tcPr>
          <w:p w14:paraId="413AF945" w14:textId="36E4A93C" w:rsidR="00101D21" w:rsidRPr="00F857B9" w:rsidRDefault="00A82AE1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D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escripción</w:t>
            </w:r>
          </w:p>
        </w:tc>
        <w:tc>
          <w:tcPr>
            <w:tcW w:w="6553" w:type="dxa"/>
          </w:tcPr>
          <w:p w14:paraId="0E79AB9A" w14:textId="3DD52521" w:rsidR="00101D21" w:rsidRPr="00F857B9" w:rsidRDefault="00000351" w:rsidP="00B437D0">
            <w:pPr>
              <w:spacing w:after="200"/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S</w:t>
            </w:r>
            <w:r w:rsidR="00101D21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e describen los pasos a </w:t>
            </w:r>
            <w:r w:rsidR="00A82AE1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seguir</w:t>
            </w:r>
            <w:r w:rsidR="00101D21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para eliminar una factura</w:t>
            </w:r>
          </w:p>
        </w:tc>
      </w:tr>
      <w:tr w:rsidR="00101D21" w:rsidRPr="00F857B9" w14:paraId="32233391" w14:textId="77777777" w:rsidTr="00B437D0">
        <w:tc>
          <w:tcPr>
            <w:tcW w:w="2031" w:type="dxa"/>
          </w:tcPr>
          <w:p w14:paraId="0FD387B9" w14:textId="19537879" w:rsidR="00101D21" w:rsidRPr="00F857B9" w:rsidRDefault="00A82AE1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Precondición</w:t>
            </w:r>
          </w:p>
        </w:tc>
        <w:tc>
          <w:tcPr>
            <w:tcW w:w="6553" w:type="dxa"/>
          </w:tcPr>
          <w:p w14:paraId="410A889E" w14:textId="77777777" w:rsidR="00101D21" w:rsidRPr="00F857B9" w:rsidRDefault="00101D21" w:rsidP="00B437D0">
            <w:pPr>
              <w:spacing w:after="200"/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El usuario debe tener un usuario de ingreso (usuario y contraseña), debe estar autorizado para poder eliminar datos.</w:t>
            </w:r>
          </w:p>
          <w:p w14:paraId="4C27E905" w14:textId="77777777" w:rsidR="00101D21" w:rsidRPr="00F857B9" w:rsidRDefault="00101D21" w:rsidP="00B437D0">
            <w:pPr>
              <w:pStyle w:val="Prrafodelista"/>
              <w:spacing w:after="200"/>
              <w:ind w:left="0"/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</w:pPr>
          </w:p>
        </w:tc>
      </w:tr>
      <w:tr w:rsidR="00101D21" w:rsidRPr="00F857B9" w14:paraId="79786FA9" w14:textId="77777777" w:rsidTr="00B437D0">
        <w:tc>
          <w:tcPr>
            <w:tcW w:w="2031" w:type="dxa"/>
          </w:tcPr>
          <w:p w14:paraId="0B7E17D9" w14:textId="77777777" w:rsidR="00101D21" w:rsidRPr="00F857B9" w:rsidRDefault="00101D21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lastRenderedPageBreak/>
              <w:t>Secuencia de pasos.</w:t>
            </w:r>
          </w:p>
        </w:tc>
        <w:tc>
          <w:tcPr>
            <w:tcW w:w="6553" w:type="dxa"/>
          </w:tcPr>
          <w:p w14:paraId="7F658EF5" w14:textId="15F2CBC3" w:rsidR="00101D21" w:rsidRPr="00F857B9" w:rsidRDefault="00101D21" w:rsidP="00B437D0">
            <w:pPr>
              <w:spacing w:after="200"/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1.</w:t>
            </w:r>
            <w:r w:rsidR="00000351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P</w:t>
            </w: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ara eliminar una factura usted </w:t>
            </w:r>
            <w:r w:rsidR="00A82AE1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tendrá</w:t>
            </w: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que ingresar el RUT del proveedor.</w:t>
            </w:r>
          </w:p>
          <w:p w14:paraId="762A56DE" w14:textId="250C9AE2" w:rsidR="00101D21" w:rsidRPr="00F857B9" w:rsidRDefault="00101D21" w:rsidP="00101D21">
            <w:pPr>
              <w:pStyle w:val="Prrafodelista"/>
              <w:numPr>
                <w:ilvl w:val="0"/>
                <w:numId w:val="9"/>
              </w:numPr>
              <w:spacing w:after="200"/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El sistema mostrara todas las facturas que </w:t>
            </w:r>
            <w:r w:rsidR="00A82AE1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están</w:t>
            </w: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asignadas a ese proveedor.</w:t>
            </w:r>
          </w:p>
          <w:p w14:paraId="51538B3E" w14:textId="12044244" w:rsidR="00101D21" w:rsidRPr="00F857B9" w:rsidRDefault="00101D21" w:rsidP="00101D21">
            <w:pPr>
              <w:pStyle w:val="Prrafodelista"/>
              <w:numPr>
                <w:ilvl w:val="0"/>
                <w:numId w:val="9"/>
              </w:numPr>
              <w:spacing w:after="200"/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Usted </w:t>
            </w:r>
            <w:r w:rsidR="00A82AE1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tendrá</w:t>
            </w: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que seleccionar la factura que desea eliminar y </w:t>
            </w:r>
            <w:r w:rsidR="00A82AE1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presionar</w:t>
            </w: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el </w:t>
            </w:r>
            <w:r w:rsidR="00A82AE1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botón</w:t>
            </w: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“eliminar”.</w:t>
            </w:r>
          </w:p>
          <w:p w14:paraId="0D11A876" w14:textId="479C1519" w:rsidR="00101D21" w:rsidRPr="00F857B9" w:rsidRDefault="00101D21" w:rsidP="00B437D0">
            <w:pPr>
              <w:spacing w:after="200"/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2.El sistema le mostrara un mensaje de </w:t>
            </w:r>
            <w:r w:rsidR="00A82AE1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confirmación</w:t>
            </w: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para realizar la </w:t>
            </w:r>
            <w:r w:rsidR="00A82AE1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acción</w:t>
            </w: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.</w:t>
            </w:r>
          </w:p>
        </w:tc>
      </w:tr>
      <w:tr w:rsidR="00101D21" w:rsidRPr="00F857B9" w14:paraId="3A4EADA2" w14:textId="77777777" w:rsidTr="00B437D0">
        <w:tc>
          <w:tcPr>
            <w:tcW w:w="2031" w:type="dxa"/>
          </w:tcPr>
          <w:p w14:paraId="1C609A76" w14:textId="72B7A754" w:rsidR="00101D21" w:rsidRPr="00F857B9" w:rsidRDefault="00A82AE1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Postcondiciones</w:t>
            </w:r>
            <w:r w:rsidR="00101D21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:</w:t>
            </w:r>
          </w:p>
        </w:tc>
        <w:tc>
          <w:tcPr>
            <w:tcW w:w="6553" w:type="dxa"/>
          </w:tcPr>
          <w:p w14:paraId="41126248" w14:textId="6FE026E3" w:rsidR="00101D21" w:rsidRPr="00F857B9" w:rsidRDefault="00000351" w:rsidP="00B437D0">
            <w:pPr>
              <w:spacing w:after="200"/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P</w:t>
            </w:r>
            <w:r w:rsidR="00101D21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ara poder eliminar una factura esta debe estar emitida.</w:t>
            </w:r>
          </w:p>
          <w:p w14:paraId="79512D95" w14:textId="77777777" w:rsidR="00101D21" w:rsidRPr="00F857B9" w:rsidRDefault="00101D21" w:rsidP="00B437D0">
            <w:pPr>
              <w:spacing w:after="200"/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</w:pPr>
          </w:p>
        </w:tc>
      </w:tr>
    </w:tbl>
    <w:p w14:paraId="0D7DB0BF" w14:textId="77777777" w:rsidR="00101D21" w:rsidRPr="00F857B9" w:rsidRDefault="00101D21" w:rsidP="00101D21">
      <w:pPr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</w:p>
    <w:p w14:paraId="1697C028" w14:textId="71AE7922" w:rsidR="00096C63" w:rsidRPr="00F857B9" w:rsidRDefault="00101D21" w:rsidP="0014023F">
      <w:pPr>
        <w:pStyle w:val="Prrafodelista"/>
        <w:numPr>
          <w:ilvl w:val="1"/>
          <w:numId w:val="1"/>
        </w:numPr>
        <w:spacing w:after="200"/>
        <w:outlineLvl w:val="1"/>
        <w:rPr>
          <w:rFonts w:asciiTheme="majorHAnsi" w:hAnsiTheme="majorHAnsi" w:cstheme="majorHAnsi"/>
          <w:color w:val="0F0D29" w:themeColor="text1"/>
          <w:sz w:val="24"/>
          <w:szCs w:val="24"/>
        </w:rPr>
      </w:pPr>
      <w:bookmarkStart w:id="11" w:name="_Toc48153889"/>
      <w:r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>CU.</w:t>
      </w:r>
      <w:r w:rsidR="009D5C2C"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>04 Consulta de facturas entre fechas determ</w:t>
      </w:r>
      <w:r w:rsidR="00BC7BEE"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>inadas</w:t>
      </w:r>
      <w:r w:rsidR="00096C63"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>.</w:t>
      </w:r>
      <w:bookmarkEnd w:id="11"/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2031"/>
        <w:gridCol w:w="6553"/>
      </w:tblGrid>
      <w:tr w:rsidR="004E1D11" w:rsidRPr="00F857B9" w14:paraId="407E4403" w14:textId="77777777" w:rsidTr="00B437D0">
        <w:tc>
          <w:tcPr>
            <w:tcW w:w="2031" w:type="dxa"/>
          </w:tcPr>
          <w:p w14:paraId="7D53C908" w14:textId="5724FEED" w:rsidR="004E1D11" w:rsidRPr="00F857B9" w:rsidRDefault="00A82AE1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D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escripción</w:t>
            </w:r>
          </w:p>
        </w:tc>
        <w:tc>
          <w:tcPr>
            <w:tcW w:w="6553" w:type="dxa"/>
          </w:tcPr>
          <w:p w14:paraId="125420E2" w14:textId="2044AF4F" w:rsidR="004E1D11" w:rsidRPr="00F857B9" w:rsidRDefault="004E1D11" w:rsidP="00B437D0">
            <w:pPr>
              <w:spacing w:after="200"/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Se describen los pasos a seguir para consultar por una factura emitida en una fecha </w:t>
            </w:r>
            <w:r w:rsidR="00A82AE1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específica</w:t>
            </w: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.</w:t>
            </w:r>
          </w:p>
        </w:tc>
      </w:tr>
      <w:tr w:rsidR="004E1D11" w:rsidRPr="00F857B9" w14:paraId="27B0E560" w14:textId="77777777" w:rsidTr="00B437D0">
        <w:tc>
          <w:tcPr>
            <w:tcW w:w="2031" w:type="dxa"/>
          </w:tcPr>
          <w:p w14:paraId="4703ECA0" w14:textId="680515A4" w:rsidR="004E1D11" w:rsidRPr="00F857B9" w:rsidRDefault="00A82AE1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Precondición</w:t>
            </w:r>
          </w:p>
        </w:tc>
        <w:tc>
          <w:tcPr>
            <w:tcW w:w="6553" w:type="dxa"/>
          </w:tcPr>
          <w:p w14:paraId="7C997F2D" w14:textId="2D4F81D2" w:rsidR="004E1D11" w:rsidRPr="00F857B9" w:rsidRDefault="004E1D11" w:rsidP="00B437D0">
            <w:pPr>
              <w:spacing w:after="200"/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El usuario debe tener un usuario de ingreso (usuario y contraseña), el sistema debe tener registros de facturas para poder ser buscadas y tener asociada </w:t>
            </w:r>
            <w:r w:rsidR="00A82AE1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la</w:t>
            </w:r>
            <w:r w:rsidR="00556B1A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</w:t>
            </w:r>
            <w:r w:rsidR="00A82AE1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fecha</w:t>
            </w: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del servidor.</w:t>
            </w:r>
          </w:p>
        </w:tc>
      </w:tr>
      <w:tr w:rsidR="004E1D11" w:rsidRPr="00F857B9" w14:paraId="57F2F8EE" w14:textId="77777777" w:rsidTr="00B437D0">
        <w:tc>
          <w:tcPr>
            <w:tcW w:w="2031" w:type="dxa"/>
          </w:tcPr>
          <w:p w14:paraId="485C4973" w14:textId="77777777" w:rsidR="004E1D11" w:rsidRPr="00F857B9" w:rsidRDefault="004E1D11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Secuencia de pasos.</w:t>
            </w:r>
          </w:p>
        </w:tc>
        <w:tc>
          <w:tcPr>
            <w:tcW w:w="6553" w:type="dxa"/>
          </w:tcPr>
          <w:p w14:paraId="177A95C0" w14:textId="557DC90C" w:rsidR="004E1D11" w:rsidRPr="00F857B9" w:rsidRDefault="004E1D11" w:rsidP="00B437D0">
            <w:pPr>
              <w:spacing w:after="200"/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1.Para buscar facturas en un determinado tiempo, debe indicar el intervalo </w:t>
            </w:r>
            <w:r w:rsidR="00556B1A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de las fechas</w:t>
            </w: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entre las cuales desea buscar.</w:t>
            </w:r>
          </w:p>
          <w:p w14:paraId="54CF997A" w14:textId="4D322C72" w:rsidR="004E1D11" w:rsidRPr="00F857B9" w:rsidRDefault="004E1D11" w:rsidP="00B437D0">
            <w:pPr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                    </w:t>
            </w:r>
            <w:r w:rsidR="00556B1A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a. Una</w:t>
            </w: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vez que ingrese los intervalos de </w:t>
            </w:r>
          </w:p>
          <w:p w14:paraId="3B3FB609" w14:textId="77777777" w:rsidR="004E1D11" w:rsidRPr="00F857B9" w:rsidRDefault="004E1D11" w:rsidP="00B437D0">
            <w:pPr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                       fechas en los cuales desea buscar</w:t>
            </w:r>
          </w:p>
          <w:p w14:paraId="16375382" w14:textId="67B6D924" w:rsidR="004E1D11" w:rsidRPr="00F857B9" w:rsidRDefault="004E1D11" w:rsidP="00B437D0">
            <w:pPr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                       </w:t>
            </w:r>
            <w:r w:rsidR="00556B1A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presione</w:t>
            </w: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el </w:t>
            </w:r>
            <w:r w:rsidR="00A37CB8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botó</w:t>
            </w:r>
            <w:r w:rsidR="00A37CB8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n </w:t>
            </w: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(</w:t>
            </w:r>
            <w:r w:rsidR="00556B1A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búsqueda</w:t>
            </w: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detallada).</w:t>
            </w:r>
          </w:p>
          <w:p w14:paraId="638B6CB4" w14:textId="77777777" w:rsidR="004E1D11" w:rsidRPr="00F857B9" w:rsidRDefault="004E1D11" w:rsidP="00B437D0">
            <w:pPr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</w:pPr>
          </w:p>
          <w:p w14:paraId="76D6245B" w14:textId="287B613E" w:rsidR="004E1D11" w:rsidRPr="00F857B9" w:rsidRDefault="004E1D11" w:rsidP="00B437D0">
            <w:pPr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                    b.</w:t>
            </w:r>
            <w:r w:rsidR="00556B1A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</w:t>
            </w: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Para ayudar a la </w:t>
            </w:r>
            <w:r w:rsidR="00556B1A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búsqueda</w:t>
            </w: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puede indicar</w:t>
            </w:r>
          </w:p>
          <w:p w14:paraId="103DB7A4" w14:textId="77777777" w:rsidR="004E1D11" w:rsidRPr="00F857B9" w:rsidRDefault="004E1D11" w:rsidP="00B437D0">
            <w:pPr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                        el RUT del usuario.</w:t>
            </w:r>
          </w:p>
          <w:p w14:paraId="2ABAB65E" w14:textId="77777777" w:rsidR="004E1D11" w:rsidRPr="00F857B9" w:rsidRDefault="004E1D11" w:rsidP="00B437D0">
            <w:pPr>
              <w:pStyle w:val="Prrafodelista"/>
              <w:spacing w:after="200"/>
              <w:ind w:left="864"/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</w:pPr>
          </w:p>
        </w:tc>
      </w:tr>
      <w:tr w:rsidR="004E1D11" w:rsidRPr="00F857B9" w14:paraId="359D2091" w14:textId="77777777" w:rsidTr="00B437D0">
        <w:tc>
          <w:tcPr>
            <w:tcW w:w="2031" w:type="dxa"/>
          </w:tcPr>
          <w:p w14:paraId="1F44B8ED" w14:textId="347FED04" w:rsidR="004E1D11" w:rsidRPr="00F857B9" w:rsidRDefault="004E1D11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</w:t>
            </w:r>
            <w:r w:rsidR="00556B1A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Postcondiciones</w:t>
            </w:r>
            <w:r w:rsidR="00556B1A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.</w:t>
            </w:r>
          </w:p>
        </w:tc>
        <w:tc>
          <w:tcPr>
            <w:tcW w:w="6553" w:type="dxa"/>
          </w:tcPr>
          <w:p w14:paraId="2A77163E" w14:textId="782293AA" w:rsidR="004E1D11" w:rsidRPr="00F857B9" w:rsidRDefault="004E1D11" w:rsidP="00B437D0">
            <w:pPr>
              <w:spacing w:after="20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El proveedor debe tener previamente facturas </w:t>
            </w:r>
            <w:r w:rsidR="00556B1A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emitidas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en el sistema y presentar un historial en el sistema.</w:t>
            </w:r>
          </w:p>
        </w:tc>
      </w:tr>
    </w:tbl>
    <w:p w14:paraId="35C1B1A5" w14:textId="5CC8B93F" w:rsidR="00096C63" w:rsidRPr="00F857B9" w:rsidRDefault="00096C63" w:rsidP="00BE6EA2">
      <w:pPr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</w:p>
    <w:p w14:paraId="1B777F21" w14:textId="5254D547" w:rsidR="00BE6EA2" w:rsidRPr="00F857B9" w:rsidRDefault="00BE6EA2" w:rsidP="00BE6EA2">
      <w:pPr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</w:p>
    <w:p w14:paraId="1B86D8CA" w14:textId="3D46C229" w:rsidR="00BE6EA2" w:rsidRDefault="00BE6EA2" w:rsidP="00BE6EA2">
      <w:pPr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</w:p>
    <w:p w14:paraId="5E9371FD" w14:textId="5988E19B" w:rsidR="004B1D64" w:rsidRDefault="004B1D64" w:rsidP="00BE6EA2">
      <w:pPr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</w:p>
    <w:p w14:paraId="7343EA52" w14:textId="10670537" w:rsidR="004B1D64" w:rsidRDefault="004B1D64" w:rsidP="00BE6EA2">
      <w:pPr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</w:p>
    <w:p w14:paraId="5B3FD8A2" w14:textId="01032BE9" w:rsidR="004B1D64" w:rsidRDefault="004B1D64" w:rsidP="00BE6EA2">
      <w:pPr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</w:p>
    <w:p w14:paraId="71B82870" w14:textId="4687D953" w:rsidR="004B1D64" w:rsidRDefault="004B1D64" w:rsidP="00BE6EA2">
      <w:pPr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</w:p>
    <w:p w14:paraId="64A92F79" w14:textId="77777777" w:rsidR="004B1D64" w:rsidRPr="00F857B9" w:rsidRDefault="004B1D64" w:rsidP="00BE6EA2">
      <w:pPr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</w:p>
    <w:p w14:paraId="1BF59A7B" w14:textId="5FEC4A10" w:rsidR="003B2E41" w:rsidRPr="00F857B9" w:rsidRDefault="00BE6EA2" w:rsidP="0014023F">
      <w:pPr>
        <w:pStyle w:val="Prrafodelista"/>
        <w:numPr>
          <w:ilvl w:val="1"/>
          <w:numId w:val="1"/>
        </w:numPr>
        <w:spacing w:after="200"/>
        <w:outlineLvl w:val="1"/>
        <w:rPr>
          <w:rFonts w:asciiTheme="majorHAnsi" w:hAnsiTheme="majorHAnsi" w:cstheme="majorHAnsi"/>
          <w:color w:val="0F0D29" w:themeColor="text1"/>
          <w:sz w:val="24"/>
          <w:szCs w:val="24"/>
        </w:rPr>
      </w:pPr>
      <w:bookmarkStart w:id="12" w:name="_Toc48153890"/>
      <w:r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lastRenderedPageBreak/>
        <w:t>CU.05</w:t>
      </w:r>
      <w:r w:rsidR="007973A0"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 xml:space="preserve"> </w:t>
      </w:r>
      <w:r w:rsidR="00D20957"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>Exportar</w:t>
      </w:r>
      <w:r w:rsidR="007973A0"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 xml:space="preserve"> facturas.</w:t>
      </w:r>
      <w:bookmarkEnd w:id="12"/>
    </w:p>
    <w:p w14:paraId="06E231D7" w14:textId="2E9EB968" w:rsidR="005A7968" w:rsidRPr="00F857B9" w:rsidRDefault="005A7968" w:rsidP="005A7968">
      <w:pPr>
        <w:pStyle w:val="Prrafodelista"/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2031"/>
        <w:gridCol w:w="6553"/>
      </w:tblGrid>
      <w:tr w:rsidR="005A7968" w:rsidRPr="00F857B9" w14:paraId="5D9BC94B" w14:textId="77777777" w:rsidTr="00B437D0">
        <w:tc>
          <w:tcPr>
            <w:tcW w:w="2031" w:type="dxa"/>
          </w:tcPr>
          <w:p w14:paraId="7C1F7371" w14:textId="7108CA8E" w:rsidR="005A7968" w:rsidRPr="00F857B9" w:rsidRDefault="00556B1A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D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escripción</w:t>
            </w:r>
          </w:p>
        </w:tc>
        <w:tc>
          <w:tcPr>
            <w:tcW w:w="6553" w:type="dxa"/>
          </w:tcPr>
          <w:p w14:paraId="5D9CA611" w14:textId="77777777" w:rsidR="005A7968" w:rsidRPr="00F857B9" w:rsidRDefault="005A7968" w:rsidP="00B437D0">
            <w:pPr>
              <w:spacing w:after="200"/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Se describen los pasos a seguir para exportar facturas.</w:t>
            </w:r>
          </w:p>
        </w:tc>
      </w:tr>
      <w:tr w:rsidR="005A7968" w:rsidRPr="00F857B9" w14:paraId="06CFD945" w14:textId="77777777" w:rsidTr="00B437D0">
        <w:tc>
          <w:tcPr>
            <w:tcW w:w="2031" w:type="dxa"/>
          </w:tcPr>
          <w:p w14:paraId="3C862A66" w14:textId="20547423" w:rsidR="005A7968" w:rsidRPr="00F857B9" w:rsidRDefault="00556B1A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P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recondición</w:t>
            </w:r>
          </w:p>
        </w:tc>
        <w:tc>
          <w:tcPr>
            <w:tcW w:w="6553" w:type="dxa"/>
          </w:tcPr>
          <w:p w14:paraId="021550F8" w14:textId="681E1AFB" w:rsidR="005A7968" w:rsidRPr="00F857B9" w:rsidRDefault="005A7968" w:rsidP="00B437D0">
            <w:pPr>
              <w:spacing w:after="200"/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Para realizar la </w:t>
            </w:r>
            <w:r w:rsidR="00556B1A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exportación</w:t>
            </w: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de facturas debe </w:t>
            </w:r>
            <w:r w:rsidR="00556B1A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encontrarse</w:t>
            </w: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en </w:t>
            </w:r>
            <w:r w:rsidR="00AA3801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el ítem</w:t>
            </w:r>
            <w:r w:rsidR="00556B1A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</w:t>
            </w: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de “consulta de facturas”.</w:t>
            </w:r>
          </w:p>
        </w:tc>
      </w:tr>
      <w:tr w:rsidR="005A7968" w:rsidRPr="00F857B9" w14:paraId="7D23F200" w14:textId="77777777" w:rsidTr="00B437D0">
        <w:tc>
          <w:tcPr>
            <w:tcW w:w="2031" w:type="dxa"/>
          </w:tcPr>
          <w:p w14:paraId="6ECECEC2" w14:textId="77777777" w:rsidR="005A7968" w:rsidRPr="00F857B9" w:rsidRDefault="005A7968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Secuencia de pasos.</w:t>
            </w:r>
          </w:p>
        </w:tc>
        <w:tc>
          <w:tcPr>
            <w:tcW w:w="6553" w:type="dxa"/>
          </w:tcPr>
          <w:p w14:paraId="0EDEDD22" w14:textId="48AF1A67" w:rsidR="005A7968" w:rsidRPr="00F857B9" w:rsidRDefault="005A7968" w:rsidP="00B437D0">
            <w:pPr>
              <w:spacing w:after="200"/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1.para poder realizar la </w:t>
            </w:r>
            <w:r w:rsidR="00556B1A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exportación</w:t>
            </w: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de facturas, usted </w:t>
            </w:r>
            <w:r w:rsidR="00556B1A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deberá</w:t>
            </w: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seleccionar la factura.</w:t>
            </w:r>
          </w:p>
          <w:p w14:paraId="27090E49" w14:textId="77777777" w:rsidR="00A37CB8" w:rsidRDefault="005A7968" w:rsidP="00B437D0">
            <w:pPr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                    a.</w:t>
            </w:r>
            <w:r w:rsidR="00556B1A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U</w:t>
            </w: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na vez que </w:t>
            </w:r>
            <w:r w:rsidR="00A37CB8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selecciono</w:t>
            </w: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la factura </w:t>
            </w:r>
            <w:r w:rsidR="00A37CB8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diríjase</w:t>
            </w:r>
          </w:p>
          <w:p w14:paraId="3050FF03" w14:textId="6244A948" w:rsidR="005A7968" w:rsidRPr="00F857B9" w:rsidRDefault="00A37CB8" w:rsidP="00B437D0">
            <w:pPr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                        </w:t>
            </w:r>
            <w:r w:rsidR="005A7968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a donde dice “</w:t>
            </w: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Emisión</w:t>
            </w:r>
            <w:r w:rsidR="005A7968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”, y </w:t>
            </w: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presione</w:t>
            </w:r>
            <w:r w:rsidR="005A7968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el   </w:t>
            </w:r>
          </w:p>
          <w:p w14:paraId="2E53EFEE" w14:textId="77777777" w:rsidR="005A7968" w:rsidRPr="00F857B9" w:rsidRDefault="005A7968" w:rsidP="00B437D0">
            <w:pPr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                       formato que desea PDF o Excel.</w:t>
            </w:r>
          </w:p>
          <w:p w14:paraId="65284F21" w14:textId="68EA5F4B" w:rsidR="005A7968" w:rsidRPr="00F857B9" w:rsidRDefault="005A7968" w:rsidP="00B437D0">
            <w:pPr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2.El sistema generara la </w:t>
            </w:r>
            <w:r w:rsidR="00A37CB8"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exportación</w:t>
            </w: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 xml:space="preserve"> de la factura indicada.</w:t>
            </w:r>
          </w:p>
          <w:p w14:paraId="5670A4BD" w14:textId="77777777" w:rsidR="005A7968" w:rsidRPr="00F857B9" w:rsidRDefault="005A7968" w:rsidP="00B437D0">
            <w:pPr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  <w:u w:val="single"/>
              </w:rPr>
            </w:pPr>
            <w:r w:rsidRPr="00F857B9"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  <w:t>3.el documento quedara en descargas del PC.</w:t>
            </w:r>
          </w:p>
          <w:p w14:paraId="3A6CDB40" w14:textId="77777777" w:rsidR="005A7968" w:rsidRPr="00F857B9" w:rsidRDefault="005A7968" w:rsidP="00B437D0">
            <w:pPr>
              <w:rPr>
                <w:rFonts w:ascii="Arial" w:hAnsi="Arial" w:cs="Arial"/>
                <w:b w:val="0"/>
                <w:bCs/>
                <w:color w:val="0F0D29" w:themeColor="text1"/>
                <w:sz w:val="24"/>
                <w:szCs w:val="24"/>
              </w:rPr>
            </w:pPr>
          </w:p>
        </w:tc>
      </w:tr>
      <w:tr w:rsidR="005A7968" w:rsidRPr="00F857B9" w14:paraId="22E30DAC" w14:textId="77777777" w:rsidTr="00B437D0">
        <w:tc>
          <w:tcPr>
            <w:tcW w:w="2031" w:type="dxa"/>
          </w:tcPr>
          <w:p w14:paraId="6707DC57" w14:textId="58CEDC85" w:rsidR="005A7968" w:rsidRPr="00F857B9" w:rsidRDefault="005A7968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</w:t>
            </w:r>
            <w:r w:rsidR="00A37CB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Postcondiciones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:</w:t>
            </w:r>
          </w:p>
        </w:tc>
        <w:tc>
          <w:tcPr>
            <w:tcW w:w="6553" w:type="dxa"/>
          </w:tcPr>
          <w:p w14:paraId="339CD6A4" w14:textId="50FA3D4D" w:rsidR="005A7968" w:rsidRPr="00F857B9" w:rsidRDefault="005A7968" w:rsidP="00B437D0">
            <w:pPr>
              <w:spacing w:after="20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El archivo generado se </w:t>
            </w:r>
            <w:r w:rsidR="00A37CB8"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almacenará</w:t>
            </w:r>
            <w:r w:rsidRPr="00F857B9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 xml:space="preserve"> en descargas del equipo.</w:t>
            </w:r>
          </w:p>
        </w:tc>
      </w:tr>
      <w:tr w:rsidR="00A37CB8" w:rsidRPr="00F857B9" w14:paraId="10F3A6FA" w14:textId="77777777" w:rsidTr="00B437D0">
        <w:tc>
          <w:tcPr>
            <w:tcW w:w="2031" w:type="dxa"/>
          </w:tcPr>
          <w:p w14:paraId="0584277B" w14:textId="77777777" w:rsidR="00A37CB8" w:rsidRPr="00F857B9" w:rsidRDefault="00A37CB8" w:rsidP="00B437D0">
            <w:pPr>
              <w:pStyle w:val="Prrafodelista"/>
              <w:spacing w:after="200"/>
              <w:ind w:left="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</w:p>
        </w:tc>
        <w:tc>
          <w:tcPr>
            <w:tcW w:w="6553" w:type="dxa"/>
          </w:tcPr>
          <w:p w14:paraId="39EB3F99" w14:textId="77777777" w:rsidR="00A37CB8" w:rsidRPr="00F857B9" w:rsidRDefault="00A37CB8" w:rsidP="00B437D0">
            <w:pPr>
              <w:spacing w:after="20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</w:p>
        </w:tc>
      </w:tr>
    </w:tbl>
    <w:p w14:paraId="430256FF" w14:textId="77777777" w:rsidR="005A7968" w:rsidRPr="00F857B9" w:rsidRDefault="005A7968" w:rsidP="005A7968">
      <w:pPr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</w:p>
    <w:p w14:paraId="150121F3" w14:textId="23FE0446" w:rsidR="003E5E8E" w:rsidRDefault="003E5E8E" w:rsidP="003E5E8E">
      <w:pPr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</w:p>
    <w:p w14:paraId="62F6B277" w14:textId="77777777" w:rsidR="003E5E8E" w:rsidRPr="003E5E8E" w:rsidRDefault="003E5E8E" w:rsidP="003E5E8E">
      <w:pPr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</w:p>
    <w:p w14:paraId="677514C4" w14:textId="42845629" w:rsidR="00922DF4" w:rsidRDefault="00763503" w:rsidP="0014023F">
      <w:pPr>
        <w:pStyle w:val="Prrafodelista"/>
        <w:numPr>
          <w:ilvl w:val="0"/>
          <w:numId w:val="1"/>
        </w:numPr>
        <w:spacing w:after="200"/>
        <w:outlineLvl w:val="0"/>
        <w:rPr>
          <w:rFonts w:asciiTheme="majorHAnsi" w:hAnsiTheme="majorHAnsi" w:cstheme="majorHAnsi"/>
          <w:color w:val="0F0D29" w:themeColor="text1"/>
          <w:sz w:val="24"/>
          <w:szCs w:val="24"/>
        </w:rPr>
      </w:pPr>
      <w:bookmarkStart w:id="13" w:name="_Toc48153891"/>
      <w:r>
        <w:rPr>
          <w:rFonts w:asciiTheme="majorHAnsi" w:hAnsiTheme="majorHAnsi" w:cstheme="majorHAnsi"/>
          <w:color w:val="0F0D29" w:themeColor="text1"/>
          <w:sz w:val="24"/>
          <w:szCs w:val="24"/>
        </w:rPr>
        <w:t>Interfaz</w:t>
      </w:r>
      <w:r w:rsidR="00922DF4">
        <w:rPr>
          <w:rFonts w:asciiTheme="majorHAnsi" w:hAnsiTheme="majorHAnsi" w:cstheme="majorHAnsi"/>
          <w:color w:val="0F0D29" w:themeColor="text1"/>
          <w:sz w:val="24"/>
          <w:szCs w:val="24"/>
        </w:rPr>
        <w:t>.</w:t>
      </w:r>
      <w:bookmarkEnd w:id="13"/>
    </w:p>
    <w:p w14:paraId="788F7052" w14:textId="63B834FD" w:rsidR="00922DF4" w:rsidRDefault="00641D2A" w:rsidP="0014023F">
      <w:pPr>
        <w:pStyle w:val="Prrafodelista"/>
        <w:numPr>
          <w:ilvl w:val="1"/>
          <w:numId w:val="1"/>
        </w:numPr>
        <w:spacing w:after="200"/>
        <w:outlineLvl w:val="1"/>
        <w:rPr>
          <w:rFonts w:asciiTheme="majorHAnsi" w:hAnsiTheme="majorHAnsi" w:cstheme="majorHAnsi"/>
          <w:color w:val="0F0D29" w:themeColor="text1"/>
          <w:sz w:val="24"/>
          <w:szCs w:val="24"/>
        </w:rPr>
      </w:pPr>
      <w:bookmarkStart w:id="14" w:name="_Toc48153892"/>
      <w:r>
        <w:rPr>
          <w:rFonts w:asciiTheme="majorHAnsi" w:hAnsiTheme="majorHAnsi" w:cstheme="majorHAnsi"/>
          <w:color w:val="0F0D29" w:themeColor="text1"/>
          <w:sz w:val="24"/>
          <w:szCs w:val="24"/>
        </w:rPr>
        <w:t>Interfaz de ingreso de facturas.</w:t>
      </w:r>
      <w:bookmarkEnd w:id="14"/>
    </w:p>
    <w:p w14:paraId="2CD5CCB1" w14:textId="6F0C0B7E" w:rsidR="00641D2A" w:rsidRDefault="00641D2A" w:rsidP="00641D2A">
      <w:pPr>
        <w:pStyle w:val="Prrafodelista"/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7C81AA0" wp14:editId="52B27624">
            <wp:extent cx="3526790" cy="6021705"/>
            <wp:effectExtent l="0" t="9208" r="7303" b="7302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26820" cy="602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1C0FB" w14:textId="75F53FB6" w:rsidR="00541FA7" w:rsidRDefault="00541FA7" w:rsidP="00641D2A">
      <w:pPr>
        <w:pStyle w:val="Prrafodelista"/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</w:p>
    <w:p w14:paraId="5C9A23D9" w14:textId="205E2A0E" w:rsidR="00541FA7" w:rsidRDefault="00541FA7" w:rsidP="00641D2A">
      <w:pPr>
        <w:pStyle w:val="Prrafodelista"/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</w:p>
    <w:p w14:paraId="578015FA" w14:textId="67D80F2E" w:rsidR="00541FA7" w:rsidRDefault="00541FA7" w:rsidP="00641D2A">
      <w:pPr>
        <w:pStyle w:val="Prrafodelista"/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</w:p>
    <w:p w14:paraId="66CB3F1C" w14:textId="1E41087D" w:rsidR="00541FA7" w:rsidRDefault="00541FA7" w:rsidP="00641D2A">
      <w:pPr>
        <w:pStyle w:val="Prrafodelista"/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</w:p>
    <w:p w14:paraId="3FEF6BCB" w14:textId="77777777" w:rsidR="00541FA7" w:rsidRDefault="00541FA7" w:rsidP="00641D2A">
      <w:pPr>
        <w:pStyle w:val="Prrafodelista"/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</w:p>
    <w:p w14:paraId="6CFB6104" w14:textId="77777777" w:rsidR="00641D2A" w:rsidRDefault="00641D2A" w:rsidP="00641D2A">
      <w:pPr>
        <w:pStyle w:val="Prrafodelista"/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</w:p>
    <w:p w14:paraId="0CDBD7BE" w14:textId="2F6A9193" w:rsidR="00641D2A" w:rsidRDefault="00641D2A" w:rsidP="0014023F">
      <w:pPr>
        <w:pStyle w:val="Prrafodelista"/>
        <w:numPr>
          <w:ilvl w:val="1"/>
          <w:numId w:val="1"/>
        </w:numPr>
        <w:spacing w:after="200"/>
        <w:outlineLvl w:val="1"/>
        <w:rPr>
          <w:rFonts w:asciiTheme="majorHAnsi" w:hAnsiTheme="majorHAnsi" w:cstheme="majorHAnsi"/>
          <w:color w:val="0F0D29" w:themeColor="text1"/>
          <w:sz w:val="24"/>
          <w:szCs w:val="24"/>
        </w:rPr>
      </w:pPr>
      <w:bookmarkStart w:id="15" w:name="_Toc48153893"/>
      <w:r>
        <w:rPr>
          <w:rFonts w:asciiTheme="majorHAnsi" w:hAnsiTheme="majorHAnsi" w:cstheme="majorHAnsi"/>
          <w:color w:val="0F0D29" w:themeColor="text1"/>
          <w:sz w:val="24"/>
          <w:szCs w:val="24"/>
        </w:rPr>
        <w:t>Interfaz de ingreso de facturas.</w:t>
      </w:r>
      <w:bookmarkEnd w:id="15"/>
    </w:p>
    <w:p w14:paraId="265F8ADF" w14:textId="054086AE" w:rsidR="00641D2A" w:rsidRDefault="00107D94" w:rsidP="00641D2A">
      <w:pPr>
        <w:pStyle w:val="Prrafodelista"/>
        <w:spacing w:after="200"/>
        <w:ind w:left="1440"/>
        <w:rPr>
          <w:rFonts w:asciiTheme="majorHAnsi" w:hAnsiTheme="majorHAnsi" w:cstheme="majorHAnsi"/>
          <w:color w:val="0F0D29" w:themeColor="text1"/>
          <w:sz w:val="24"/>
          <w:szCs w:val="24"/>
        </w:rPr>
      </w:pPr>
      <w:r>
        <w:rPr>
          <w:rFonts w:asciiTheme="majorHAnsi" w:hAnsiTheme="majorHAnsi" w:cstheme="majorHAnsi"/>
          <w:noProof/>
          <w:color w:val="0F0D29" w:themeColor="text1"/>
          <w:sz w:val="24"/>
          <w:szCs w:val="24"/>
        </w:rPr>
        <w:drawing>
          <wp:inline distT="0" distB="0" distL="0" distR="0" wp14:anchorId="1635D2A2" wp14:editId="313194B5">
            <wp:extent cx="5715000" cy="34823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65EAB" w14:textId="69F3D726" w:rsidR="00641D2A" w:rsidRDefault="00DC58C0" w:rsidP="0014023F">
      <w:pPr>
        <w:pStyle w:val="Prrafodelista"/>
        <w:numPr>
          <w:ilvl w:val="1"/>
          <w:numId w:val="1"/>
        </w:numPr>
        <w:spacing w:after="200"/>
        <w:outlineLvl w:val="1"/>
        <w:rPr>
          <w:rFonts w:asciiTheme="majorHAnsi" w:hAnsiTheme="majorHAnsi" w:cstheme="majorHAnsi"/>
          <w:color w:val="0F0D29" w:themeColor="text1"/>
          <w:sz w:val="24"/>
          <w:szCs w:val="24"/>
        </w:rPr>
      </w:pPr>
      <w:bookmarkStart w:id="16" w:name="_Toc48153894"/>
      <w:r>
        <w:rPr>
          <w:rFonts w:asciiTheme="majorHAnsi" w:hAnsiTheme="majorHAnsi" w:cstheme="majorHAnsi"/>
          <w:color w:val="0F0D29" w:themeColor="text1"/>
          <w:sz w:val="24"/>
          <w:szCs w:val="24"/>
        </w:rPr>
        <w:t xml:space="preserve">Interfaz de </w:t>
      </w:r>
      <w:r>
        <w:rPr>
          <w:rFonts w:asciiTheme="majorHAnsi" w:hAnsiTheme="majorHAnsi" w:cstheme="majorHAnsi"/>
          <w:color w:val="0F0D29" w:themeColor="text1"/>
          <w:sz w:val="24"/>
          <w:szCs w:val="24"/>
        </w:rPr>
        <w:t>carga masiva y lista de producto.</w:t>
      </w:r>
      <w:bookmarkEnd w:id="16"/>
    </w:p>
    <w:p w14:paraId="4A91C058" w14:textId="7F84A24E" w:rsidR="00B24139" w:rsidRDefault="00B24139" w:rsidP="00B24139">
      <w:pPr>
        <w:pStyle w:val="Prrafodelista"/>
        <w:spacing w:after="200"/>
        <w:ind w:left="1440"/>
        <w:rPr>
          <w:rFonts w:asciiTheme="majorHAnsi" w:hAnsiTheme="majorHAnsi" w:cstheme="majorHAnsi"/>
          <w:color w:val="0F0D29" w:themeColor="text1"/>
          <w:sz w:val="24"/>
          <w:szCs w:val="24"/>
        </w:rPr>
      </w:pPr>
      <w:r>
        <w:rPr>
          <w:rFonts w:asciiTheme="majorHAnsi" w:hAnsiTheme="majorHAnsi" w:cstheme="majorHAnsi"/>
          <w:noProof/>
          <w:color w:val="0F0D29" w:themeColor="text1"/>
          <w:sz w:val="24"/>
          <w:szCs w:val="24"/>
        </w:rPr>
        <w:drawing>
          <wp:inline distT="0" distB="0" distL="0" distR="0" wp14:anchorId="1BEA4DF9" wp14:editId="6494588A">
            <wp:extent cx="5791200" cy="38862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23F94" w14:textId="77777777" w:rsidR="00763503" w:rsidRPr="00763503" w:rsidRDefault="00763503" w:rsidP="00763503">
      <w:pPr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</w:p>
    <w:p w14:paraId="752132ED" w14:textId="61CC1EBC" w:rsidR="003E5E8E" w:rsidRPr="00345596" w:rsidRDefault="003E5E8E" w:rsidP="0014023F">
      <w:pPr>
        <w:pStyle w:val="Prrafodelista"/>
        <w:numPr>
          <w:ilvl w:val="0"/>
          <w:numId w:val="1"/>
        </w:numPr>
        <w:spacing w:after="200"/>
        <w:outlineLvl w:val="0"/>
        <w:rPr>
          <w:rFonts w:asciiTheme="majorHAnsi" w:hAnsiTheme="majorHAnsi" w:cstheme="majorHAnsi"/>
          <w:color w:val="0F0D29" w:themeColor="text1"/>
          <w:sz w:val="24"/>
          <w:szCs w:val="24"/>
        </w:rPr>
      </w:pPr>
      <w:bookmarkStart w:id="17" w:name="_Toc48153895"/>
      <w:r w:rsidRPr="00F857B9">
        <w:rPr>
          <w:rFonts w:asciiTheme="majorHAnsi" w:hAnsiTheme="majorHAnsi" w:cstheme="majorHAnsi"/>
          <w:color w:val="0F0D29" w:themeColor="text1"/>
          <w:sz w:val="24"/>
          <w:szCs w:val="24"/>
        </w:rPr>
        <w:t>Arquitectura.</w:t>
      </w:r>
      <w:bookmarkEnd w:id="17"/>
    </w:p>
    <w:p w14:paraId="064F1FBD" w14:textId="77777777" w:rsidR="003757F8" w:rsidRPr="00F857B9" w:rsidRDefault="003757F8" w:rsidP="003757F8">
      <w:pPr>
        <w:pStyle w:val="Prrafodelista"/>
        <w:spacing w:after="200"/>
        <w:rPr>
          <w:rFonts w:asciiTheme="majorHAnsi" w:hAnsiTheme="majorHAnsi" w:cstheme="majorHAnsi"/>
          <w:color w:val="0F0D29" w:themeColor="text1"/>
          <w:sz w:val="24"/>
          <w:szCs w:val="24"/>
        </w:rPr>
      </w:pPr>
    </w:p>
    <w:p w14:paraId="48F3F0D2" w14:textId="637D2412" w:rsidR="003757F8" w:rsidRDefault="003757F8" w:rsidP="003757F8">
      <w:pPr>
        <w:pStyle w:val="Prrafodelista"/>
        <w:spacing w:after="200"/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</w:pPr>
      <w:r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 xml:space="preserve">La aplicación </w:t>
      </w:r>
      <w:r w:rsidR="00A37CB8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>será desarrollada</w:t>
      </w:r>
      <w:r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 xml:space="preserve"> para escritorio, el lenguaje aplicado </w:t>
      </w:r>
      <w:r w:rsidR="00A37CB8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>será</w:t>
      </w:r>
      <w:r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 xml:space="preserve"> C#, </w:t>
      </w:r>
      <w:r w:rsidR="00A37CB8"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>tendrá</w:t>
      </w:r>
      <w:r w:rsidRPr="00F857B9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 xml:space="preserve"> conexión a Base de Dato MYSQL.</w:t>
      </w:r>
    </w:p>
    <w:p w14:paraId="52DDAACB" w14:textId="1CEE08F0" w:rsidR="009B22F6" w:rsidRDefault="009B22F6" w:rsidP="003757F8">
      <w:pPr>
        <w:pStyle w:val="Prrafodelista"/>
        <w:spacing w:after="200"/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</w:pPr>
    </w:p>
    <w:p w14:paraId="72D994D5" w14:textId="202FB1AE" w:rsidR="009B22F6" w:rsidRDefault="009B22F6" w:rsidP="003757F8">
      <w:pPr>
        <w:pStyle w:val="Prrafodelista"/>
        <w:spacing w:after="200"/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</w:pPr>
    </w:p>
    <w:p w14:paraId="60C03541" w14:textId="77777777" w:rsidR="009B22F6" w:rsidRPr="00F857B9" w:rsidRDefault="009B22F6" w:rsidP="003757F8">
      <w:pPr>
        <w:pStyle w:val="Prrafodelista"/>
        <w:spacing w:after="200"/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</w:pPr>
    </w:p>
    <w:p w14:paraId="03D13BF3" w14:textId="77777777" w:rsidR="00382134" w:rsidRPr="003757F8" w:rsidRDefault="00382134" w:rsidP="0014023F">
      <w:pPr>
        <w:pStyle w:val="Prrafodelista"/>
        <w:spacing w:after="200"/>
        <w:outlineLvl w:val="0"/>
        <w:rPr>
          <w:rFonts w:asciiTheme="majorHAnsi" w:hAnsiTheme="majorHAnsi" w:cstheme="majorHAnsi"/>
          <w:b w:val="0"/>
          <w:bCs/>
          <w:noProof/>
          <w:color w:val="0F0D29" w:themeColor="text1"/>
          <w:sz w:val="24"/>
          <w:szCs w:val="24"/>
        </w:rPr>
      </w:pPr>
    </w:p>
    <w:p w14:paraId="2277B5DA" w14:textId="379E95FB" w:rsidR="00622A20" w:rsidRPr="00382134" w:rsidRDefault="00793A73" w:rsidP="0014023F">
      <w:pPr>
        <w:pStyle w:val="Prrafodelista"/>
        <w:numPr>
          <w:ilvl w:val="0"/>
          <w:numId w:val="1"/>
        </w:numPr>
        <w:spacing w:after="200"/>
        <w:outlineLvl w:val="0"/>
        <w:rPr>
          <w:rFonts w:asciiTheme="majorHAnsi" w:hAnsiTheme="majorHAnsi" w:cstheme="majorHAnsi"/>
          <w:noProof/>
          <w:color w:val="0F0D29" w:themeColor="text1"/>
          <w:sz w:val="24"/>
          <w:szCs w:val="24"/>
        </w:rPr>
      </w:pPr>
      <w:bookmarkStart w:id="18" w:name="_Toc48153896"/>
      <w:r>
        <w:rPr>
          <w:rFonts w:asciiTheme="majorHAnsi" w:hAnsiTheme="majorHAnsi" w:cstheme="majorHAnsi"/>
          <w:noProof/>
          <w:color w:val="0F0D29" w:themeColor="text1"/>
          <w:sz w:val="24"/>
          <w:szCs w:val="24"/>
        </w:rPr>
        <w:t>Modelo de datos.</w:t>
      </w:r>
      <w:bookmarkEnd w:id="18"/>
      <w:r w:rsidR="005D60E5">
        <w:rPr>
          <w:rFonts w:asciiTheme="majorHAnsi" w:hAnsiTheme="majorHAnsi" w:cstheme="majorHAnsi"/>
          <w:noProof/>
          <w:color w:val="0F0D29" w:themeColor="text1"/>
          <w:sz w:val="24"/>
          <w:szCs w:val="24"/>
        </w:rPr>
        <w:br/>
      </w:r>
      <w:r w:rsidR="005D60E5">
        <w:rPr>
          <w:rFonts w:asciiTheme="majorHAnsi" w:hAnsiTheme="majorHAnsi" w:cstheme="majorHAnsi"/>
          <w:noProof/>
          <w:color w:val="0F0D29" w:themeColor="text1"/>
          <w:sz w:val="24"/>
          <w:szCs w:val="24"/>
        </w:rPr>
        <w:br/>
      </w:r>
    </w:p>
    <w:p w14:paraId="37C1F952" w14:textId="34BC1E22" w:rsidR="00793A73" w:rsidRDefault="003757F8" w:rsidP="00B24139">
      <w:pPr>
        <w:pStyle w:val="Prrafodelista"/>
        <w:spacing w:after="160" w:line="259" w:lineRule="auto"/>
        <w:jc w:val="both"/>
        <w:outlineLvl w:val="0"/>
        <w:rPr>
          <w:rFonts w:asciiTheme="majorHAnsi" w:hAnsiTheme="majorHAnsi" w:cstheme="majorHAnsi"/>
          <w:bCs/>
          <w:color w:val="0F0D29" w:themeColor="text1"/>
          <w:sz w:val="24"/>
          <w:szCs w:val="24"/>
        </w:rPr>
      </w:pPr>
      <w:bookmarkStart w:id="19" w:name="_Toc48153486"/>
      <w:bookmarkStart w:id="20" w:name="_Toc48153601"/>
      <w:bookmarkStart w:id="21" w:name="_Toc48153740"/>
      <w:bookmarkStart w:id="22" w:name="_Toc48153897"/>
      <w:r>
        <w:rPr>
          <w:rFonts w:asciiTheme="majorHAnsi" w:hAnsiTheme="majorHAnsi" w:cstheme="majorHAnsi"/>
          <w:bCs/>
          <w:noProof/>
          <w:color w:val="0F0D29" w:themeColor="text1"/>
          <w:sz w:val="24"/>
          <w:szCs w:val="24"/>
        </w:rPr>
        <w:drawing>
          <wp:inline distT="0" distB="0" distL="0" distR="0" wp14:anchorId="7427EE47" wp14:editId="5D0A27DF">
            <wp:extent cx="5327650" cy="341376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48" cy="342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"/>
      <w:bookmarkEnd w:id="20"/>
      <w:bookmarkEnd w:id="21"/>
      <w:bookmarkEnd w:id="22"/>
    </w:p>
    <w:p w14:paraId="2FDCD5F2" w14:textId="77777777" w:rsidR="00B24139" w:rsidRPr="00622A20" w:rsidRDefault="00B24139" w:rsidP="00B24139">
      <w:pPr>
        <w:pStyle w:val="Prrafodelista"/>
        <w:spacing w:after="160" w:line="259" w:lineRule="auto"/>
        <w:jc w:val="both"/>
        <w:outlineLvl w:val="0"/>
        <w:rPr>
          <w:rFonts w:asciiTheme="majorHAnsi" w:hAnsiTheme="majorHAnsi" w:cstheme="majorHAnsi"/>
          <w:bCs/>
          <w:color w:val="0F0D29" w:themeColor="text1"/>
          <w:sz w:val="24"/>
          <w:szCs w:val="24"/>
        </w:rPr>
      </w:pPr>
    </w:p>
    <w:p w14:paraId="33C62629" w14:textId="7A435F1E" w:rsidR="008910B2" w:rsidRPr="00793A73" w:rsidRDefault="00793A73" w:rsidP="00B12A21">
      <w:pPr>
        <w:pStyle w:val="Prrafodelista"/>
        <w:numPr>
          <w:ilvl w:val="0"/>
          <w:numId w:val="1"/>
        </w:numPr>
        <w:spacing w:after="200"/>
        <w:outlineLvl w:val="0"/>
        <w:rPr>
          <w:rFonts w:asciiTheme="majorHAnsi" w:hAnsiTheme="majorHAnsi" w:cstheme="majorHAnsi"/>
          <w:noProof/>
          <w:color w:val="0F0D29" w:themeColor="text1"/>
          <w:sz w:val="24"/>
          <w:szCs w:val="24"/>
        </w:rPr>
      </w:pPr>
      <w:bookmarkStart w:id="23" w:name="_Toc48153741"/>
      <w:bookmarkStart w:id="24" w:name="_Toc48153898"/>
      <w:r w:rsidRPr="00793A73">
        <w:rPr>
          <w:rFonts w:asciiTheme="majorHAnsi" w:hAnsiTheme="majorHAnsi" w:cstheme="majorHAnsi"/>
          <w:noProof/>
          <w:color w:val="0F0D29" w:themeColor="text1"/>
          <w:sz w:val="24"/>
          <w:szCs w:val="24"/>
        </w:rPr>
        <w:t>Modelo de clases</w:t>
      </w:r>
      <w:bookmarkEnd w:id="23"/>
      <w:bookmarkEnd w:id="24"/>
    </w:p>
    <w:p w14:paraId="303E3D57" w14:textId="77777777" w:rsidR="008910B2" w:rsidRPr="000E6359" w:rsidRDefault="008910B2" w:rsidP="000E6359">
      <w:pPr>
        <w:pStyle w:val="Prrafodelista"/>
        <w:spacing w:after="200"/>
        <w:rPr>
          <w:rFonts w:asciiTheme="majorHAnsi" w:hAnsiTheme="majorHAnsi" w:cstheme="majorHAnsi"/>
          <w:b w:val="0"/>
          <w:bCs/>
          <w:noProof/>
          <w:color w:val="0F0D29" w:themeColor="text1"/>
          <w:sz w:val="24"/>
          <w:szCs w:val="24"/>
        </w:rPr>
      </w:pPr>
    </w:p>
    <w:p w14:paraId="058887BE" w14:textId="77777777" w:rsidR="00FE268D" w:rsidRPr="00AB63A2" w:rsidRDefault="00FE268D" w:rsidP="00F234E0">
      <w:pPr>
        <w:spacing w:after="200"/>
        <w:rPr>
          <w:noProof/>
          <w:color w:val="FF0000"/>
          <w:u w:val="single"/>
        </w:rPr>
      </w:pPr>
    </w:p>
    <w:p w14:paraId="10472133" w14:textId="4C1C689D" w:rsidR="006D6BE0" w:rsidRPr="00B24139" w:rsidRDefault="00461C2D" w:rsidP="00B24139">
      <w:pPr>
        <w:spacing w:after="200"/>
        <w:rPr>
          <w:noProof/>
          <w:color w:val="FF0000"/>
        </w:rPr>
      </w:pPr>
      <w:r>
        <w:rPr>
          <w:noProof/>
          <w:color w:val="FF0000"/>
        </w:rPr>
        <w:drawing>
          <wp:inline distT="0" distB="0" distL="0" distR="0" wp14:anchorId="2CC71B2B" wp14:editId="5FC456C4">
            <wp:extent cx="6370320" cy="37642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6BE0" w:rsidRPr="00B24139" w:rsidSect="00AB02A7">
      <w:footerReference w:type="default" r:id="rId16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388F0B" w14:textId="77777777" w:rsidR="00367BF9" w:rsidRDefault="00367BF9">
      <w:r>
        <w:separator/>
      </w:r>
    </w:p>
    <w:p w14:paraId="2FD48A84" w14:textId="77777777" w:rsidR="00367BF9" w:rsidRDefault="00367BF9"/>
  </w:endnote>
  <w:endnote w:type="continuationSeparator" w:id="0">
    <w:p w14:paraId="36FF6A59" w14:textId="77777777" w:rsidR="00367BF9" w:rsidRDefault="00367BF9">
      <w:r>
        <w:continuationSeparator/>
      </w:r>
    </w:p>
    <w:p w14:paraId="7F9FA9DA" w14:textId="77777777" w:rsidR="00367BF9" w:rsidRDefault="00367BF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7CFB3144" w14:textId="77777777" w:rsidR="00AB3037" w:rsidRDefault="00AB3037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4B9E05C6" w14:textId="77777777" w:rsidR="00AB3037" w:rsidRDefault="00AB3037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3D8BB0" w14:textId="77777777" w:rsidR="00367BF9" w:rsidRDefault="00367BF9">
      <w:r>
        <w:separator/>
      </w:r>
    </w:p>
    <w:p w14:paraId="7124C476" w14:textId="77777777" w:rsidR="00367BF9" w:rsidRDefault="00367BF9"/>
  </w:footnote>
  <w:footnote w:type="continuationSeparator" w:id="0">
    <w:p w14:paraId="3A761337" w14:textId="77777777" w:rsidR="00367BF9" w:rsidRDefault="00367BF9">
      <w:r>
        <w:continuationSeparator/>
      </w:r>
    </w:p>
    <w:p w14:paraId="5ECBEEDC" w14:textId="77777777" w:rsidR="00367BF9" w:rsidRDefault="00367BF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F3082"/>
    <w:multiLevelType w:val="hybridMultilevel"/>
    <w:tmpl w:val="40208874"/>
    <w:lvl w:ilvl="0" w:tplc="C542E8CA">
      <w:start w:val="1"/>
      <w:numFmt w:val="decimal"/>
      <w:lvlText w:val="%1."/>
      <w:lvlJc w:val="left"/>
      <w:pPr>
        <w:ind w:left="29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3700" w:hanging="360"/>
      </w:pPr>
    </w:lvl>
    <w:lvl w:ilvl="2" w:tplc="340A001B" w:tentative="1">
      <w:start w:val="1"/>
      <w:numFmt w:val="lowerRoman"/>
      <w:lvlText w:val="%3."/>
      <w:lvlJc w:val="right"/>
      <w:pPr>
        <w:ind w:left="4420" w:hanging="180"/>
      </w:pPr>
    </w:lvl>
    <w:lvl w:ilvl="3" w:tplc="340A000F" w:tentative="1">
      <w:start w:val="1"/>
      <w:numFmt w:val="decimal"/>
      <w:lvlText w:val="%4."/>
      <w:lvlJc w:val="left"/>
      <w:pPr>
        <w:ind w:left="5140" w:hanging="360"/>
      </w:pPr>
    </w:lvl>
    <w:lvl w:ilvl="4" w:tplc="340A0019" w:tentative="1">
      <w:start w:val="1"/>
      <w:numFmt w:val="lowerLetter"/>
      <w:lvlText w:val="%5."/>
      <w:lvlJc w:val="left"/>
      <w:pPr>
        <w:ind w:left="5860" w:hanging="360"/>
      </w:pPr>
    </w:lvl>
    <w:lvl w:ilvl="5" w:tplc="340A001B" w:tentative="1">
      <w:start w:val="1"/>
      <w:numFmt w:val="lowerRoman"/>
      <w:lvlText w:val="%6."/>
      <w:lvlJc w:val="right"/>
      <w:pPr>
        <w:ind w:left="6580" w:hanging="180"/>
      </w:pPr>
    </w:lvl>
    <w:lvl w:ilvl="6" w:tplc="340A000F" w:tentative="1">
      <w:start w:val="1"/>
      <w:numFmt w:val="decimal"/>
      <w:lvlText w:val="%7."/>
      <w:lvlJc w:val="left"/>
      <w:pPr>
        <w:ind w:left="7300" w:hanging="360"/>
      </w:pPr>
    </w:lvl>
    <w:lvl w:ilvl="7" w:tplc="340A0019" w:tentative="1">
      <w:start w:val="1"/>
      <w:numFmt w:val="lowerLetter"/>
      <w:lvlText w:val="%8."/>
      <w:lvlJc w:val="left"/>
      <w:pPr>
        <w:ind w:left="8020" w:hanging="360"/>
      </w:pPr>
    </w:lvl>
    <w:lvl w:ilvl="8" w:tplc="340A001B" w:tentative="1">
      <w:start w:val="1"/>
      <w:numFmt w:val="lowerRoman"/>
      <w:lvlText w:val="%9."/>
      <w:lvlJc w:val="right"/>
      <w:pPr>
        <w:ind w:left="8740" w:hanging="180"/>
      </w:pPr>
    </w:lvl>
  </w:abstractNum>
  <w:abstractNum w:abstractNumId="1" w15:restartNumberingAfterBreak="0">
    <w:nsid w:val="03CA00A8"/>
    <w:multiLevelType w:val="hybridMultilevel"/>
    <w:tmpl w:val="064A838C"/>
    <w:lvl w:ilvl="0" w:tplc="039A7048">
      <w:start w:val="1"/>
      <w:numFmt w:val="lowerLetter"/>
      <w:lvlText w:val="%1."/>
      <w:lvlJc w:val="left"/>
      <w:pPr>
        <w:ind w:left="2112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832" w:hanging="360"/>
      </w:pPr>
    </w:lvl>
    <w:lvl w:ilvl="2" w:tplc="340A001B" w:tentative="1">
      <w:start w:val="1"/>
      <w:numFmt w:val="lowerRoman"/>
      <w:lvlText w:val="%3."/>
      <w:lvlJc w:val="right"/>
      <w:pPr>
        <w:ind w:left="3552" w:hanging="180"/>
      </w:pPr>
    </w:lvl>
    <w:lvl w:ilvl="3" w:tplc="340A000F" w:tentative="1">
      <w:start w:val="1"/>
      <w:numFmt w:val="decimal"/>
      <w:lvlText w:val="%4."/>
      <w:lvlJc w:val="left"/>
      <w:pPr>
        <w:ind w:left="4272" w:hanging="360"/>
      </w:pPr>
    </w:lvl>
    <w:lvl w:ilvl="4" w:tplc="340A0019" w:tentative="1">
      <w:start w:val="1"/>
      <w:numFmt w:val="lowerLetter"/>
      <w:lvlText w:val="%5."/>
      <w:lvlJc w:val="left"/>
      <w:pPr>
        <w:ind w:left="4992" w:hanging="360"/>
      </w:pPr>
    </w:lvl>
    <w:lvl w:ilvl="5" w:tplc="340A001B" w:tentative="1">
      <w:start w:val="1"/>
      <w:numFmt w:val="lowerRoman"/>
      <w:lvlText w:val="%6."/>
      <w:lvlJc w:val="right"/>
      <w:pPr>
        <w:ind w:left="5712" w:hanging="180"/>
      </w:pPr>
    </w:lvl>
    <w:lvl w:ilvl="6" w:tplc="340A000F" w:tentative="1">
      <w:start w:val="1"/>
      <w:numFmt w:val="decimal"/>
      <w:lvlText w:val="%7."/>
      <w:lvlJc w:val="left"/>
      <w:pPr>
        <w:ind w:left="6432" w:hanging="360"/>
      </w:pPr>
    </w:lvl>
    <w:lvl w:ilvl="7" w:tplc="340A0019" w:tentative="1">
      <w:start w:val="1"/>
      <w:numFmt w:val="lowerLetter"/>
      <w:lvlText w:val="%8."/>
      <w:lvlJc w:val="left"/>
      <w:pPr>
        <w:ind w:left="7152" w:hanging="360"/>
      </w:pPr>
    </w:lvl>
    <w:lvl w:ilvl="8" w:tplc="340A001B" w:tentative="1">
      <w:start w:val="1"/>
      <w:numFmt w:val="lowerRoman"/>
      <w:lvlText w:val="%9."/>
      <w:lvlJc w:val="right"/>
      <w:pPr>
        <w:ind w:left="7872" w:hanging="180"/>
      </w:pPr>
    </w:lvl>
  </w:abstractNum>
  <w:abstractNum w:abstractNumId="2" w15:restartNumberingAfterBreak="0">
    <w:nsid w:val="1487290B"/>
    <w:multiLevelType w:val="hybridMultilevel"/>
    <w:tmpl w:val="B4186BFE"/>
    <w:lvl w:ilvl="0" w:tplc="53CC1468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 w:tplc="340A0019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5091F66"/>
    <w:multiLevelType w:val="hybridMultilevel"/>
    <w:tmpl w:val="724AF9AE"/>
    <w:lvl w:ilvl="0" w:tplc="4BF4474C">
      <w:start w:val="1"/>
      <w:numFmt w:val="decimal"/>
      <w:lvlText w:val="%1."/>
      <w:lvlJc w:val="left"/>
      <w:pPr>
        <w:ind w:left="1440" w:hanging="360"/>
      </w:pPr>
      <w:rPr>
        <w:rFonts w:asciiTheme="minorHAnsi" w:eastAsiaTheme="minorEastAsia" w:hAnsiTheme="minorHAnsi" w:cstheme="minorBidi"/>
      </w:rPr>
    </w:lvl>
    <w:lvl w:ilvl="1" w:tplc="340A0019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B293D4A"/>
    <w:multiLevelType w:val="hybridMultilevel"/>
    <w:tmpl w:val="BF688C02"/>
    <w:lvl w:ilvl="0" w:tplc="281639BE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color w:val="0F0D29" w:themeColor="text1"/>
        <w:sz w:val="24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A54695"/>
    <w:multiLevelType w:val="hybridMultilevel"/>
    <w:tmpl w:val="5BE6F03A"/>
    <w:lvl w:ilvl="0" w:tplc="5C8E3D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73FB5"/>
    <w:multiLevelType w:val="hybridMultilevel"/>
    <w:tmpl w:val="5F8600D6"/>
    <w:lvl w:ilvl="0" w:tplc="ABFC51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F5219B"/>
    <w:multiLevelType w:val="hybridMultilevel"/>
    <w:tmpl w:val="86B08E56"/>
    <w:lvl w:ilvl="0" w:tplc="04AA579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E283D70"/>
    <w:multiLevelType w:val="hybridMultilevel"/>
    <w:tmpl w:val="4C9C708E"/>
    <w:lvl w:ilvl="0" w:tplc="340A000F">
      <w:start w:val="1"/>
      <w:numFmt w:val="decimal"/>
      <w:lvlText w:val="%1."/>
      <w:lvlJc w:val="left"/>
      <w:pPr>
        <w:ind w:left="2520" w:hanging="360"/>
      </w:pPr>
    </w:lvl>
    <w:lvl w:ilvl="1" w:tplc="340A0019" w:tentative="1">
      <w:start w:val="1"/>
      <w:numFmt w:val="lowerLetter"/>
      <w:lvlText w:val="%2."/>
      <w:lvlJc w:val="left"/>
      <w:pPr>
        <w:ind w:left="3240" w:hanging="360"/>
      </w:pPr>
    </w:lvl>
    <w:lvl w:ilvl="2" w:tplc="340A001B" w:tentative="1">
      <w:start w:val="1"/>
      <w:numFmt w:val="lowerRoman"/>
      <w:lvlText w:val="%3."/>
      <w:lvlJc w:val="right"/>
      <w:pPr>
        <w:ind w:left="3960" w:hanging="180"/>
      </w:pPr>
    </w:lvl>
    <w:lvl w:ilvl="3" w:tplc="340A000F" w:tentative="1">
      <w:start w:val="1"/>
      <w:numFmt w:val="decimal"/>
      <w:lvlText w:val="%4."/>
      <w:lvlJc w:val="left"/>
      <w:pPr>
        <w:ind w:left="4680" w:hanging="360"/>
      </w:pPr>
    </w:lvl>
    <w:lvl w:ilvl="4" w:tplc="340A0019" w:tentative="1">
      <w:start w:val="1"/>
      <w:numFmt w:val="lowerLetter"/>
      <w:lvlText w:val="%5."/>
      <w:lvlJc w:val="left"/>
      <w:pPr>
        <w:ind w:left="5400" w:hanging="360"/>
      </w:pPr>
    </w:lvl>
    <w:lvl w:ilvl="5" w:tplc="340A001B" w:tentative="1">
      <w:start w:val="1"/>
      <w:numFmt w:val="lowerRoman"/>
      <w:lvlText w:val="%6."/>
      <w:lvlJc w:val="right"/>
      <w:pPr>
        <w:ind w:left="6120" w:hanging="180"/>
      </w:pPr>
    </w:lvl>
    <w:lvl w:ilvl="6" w:tplc="340A000F" w:tentative="1">
      <w:start w:val="1"/>
      <w:numFmt w:val="decimal"/>
      <w:lvlText w:val="%7."/>
      <w:lvlJc w:val="left"/>
      <w:pPr>
        <w:ind w:left="6840" w:hanging="360"/>
      </w:pPr>
    </w:lvl>
    <w:lvl w:ilvl="7" w:tplc="340A0019" w:tentative="1">
      <w:start w:val="1"/>
      <w:numFmt w:val="lowerLetter"/>
      <w:lvlText w:val="%8."/>
      <w:lvlJc w:val="left"/>
      <w:pPr>
        <w:ind w:left="7560" w:hanging="360"/>
      </w:pPr>
    </w:lvl>
    <w:lvl w:ilvl="8" w:tplc="34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40BE716F"/>
    <w:multiLevelType w:val="hybridMultilevel"/>
    <w:tmpl w:val="256058E2"/>
    <w:lvl w:ilvl="0" w:tplc="3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344452"/>
    <w:multiLevelType w:val="hybridMultilevel"/>
    <w:tmpl w:val="6EC4DA2C"/>
    <w:lvl w:ilvl="0" w:tplc="09C2DA5A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8813FD9"/>
    <w:multiLevelType w:val="hybridMultilevel"/>
    <w:tmpl w:val="6AC6CC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635C5F"/>
    <w:multiLevelType w:val="hybridMultilevel"/>
    <w:tmpl w:val="413CE596"/>
    <w:lvl w:ilvl="0" w:tplc="5C7ECB2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C03348E"/>
    <w:multiLevelType w:val="hybridMultilevel"/>
    <w:tmpl w:val="60D4F8C8"/>
    <w:lvl w:ilvl="0" w:tplc="383CA93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520" w:hanging="360"/>
      </w:pPr>
    </w:lvl>
    <w:lvl w:ilvl="2" w:tplc="340A001B" w:tentative="1">
      <w:start w:val="1"/>
      <w:numFmt w:val="lowerRoman"/>
      <w:lvlText w:val="%3."/>
      <w:lvlJc w:val="right"/>
      <w:pPr>
        <w:ind w:left="3240" w:hanging="180"/>
      </w:pPr>
    </w:lvl>
    <w:lvl w:ilvl="3" w:tplc="340A000F" w:tentative="1">
      <w:start w:val="1"/>
      <w:numFmt w:val="decimal"/>
      <w:lvlText w:val="%4."/>
      <w:lvlJc w:val="left"/>
      <w:pPr>
        <w:ind w:left="3960" w:hanging="360"/>
      </w:pPr>
    </w:lvl>
    <w:lvl w:ilvl="4" w:tplc="340A0019" w:tentative="1">
      <w:start w:val="1"/>
      <w:numFmt w:val="lowerLetter"/>
      <w:lvlText w:val="%5."/>
      <w:lvlJc w:val="left"/>
      <w:pPr>
        <w:ind w:left="4680" w:hanging="360"/>
      </w:pPr>
    </w:lvl>
    <w:lvl w:ilvl="5" w:tplc="340A001B" w:tentative="1">
      <w:start w:val="1"/>
      <w:numFmt w:val="lowerRoman"/>
      <w:lvlText w:val="%6."/>
      <w:lvlJc w:val="right"/>
      <w:pPr>
        <w:ind w:left="5400" w:hanging="180"/>
      </w:pPr>
    </w:lvl>
    <w:lvl w:ilvl="6" w:tplc="340A000F" w:tentative="1">
      <w:start w:val="1"/>
      <w:numFmt w:val="decimal"/>
      <w:lvlText w:val="%7."/>
      <w:lvlJc w:val="left"/>
      <w:pPr>
        <w:ind w:left="6120" w:hanging="360"/>
      </w:pPr>
    </w:lvl>
    <w:lvl w:ilvl="7" w:tplc="340A0019" w:tentative="1">
      <w:start w:val="1"/>
      <w:numFmt w:val="lowerLetter"/>
      <w:lvlText w:val="%8."/>
      <w:lvlJc w:val="left"/>
      <w:pPr>
        <w:ind w:left="6840" w:hanging="360"/>
      </w:pPr>
    </w:lvl>
    <w:lvl w:ilvl="8" w:tplc="3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5CDC2698"/>
    <w:multiLevelType w:val="hybridMultilevel"/>
    <w:tmpl w:val="8E5CEF82"/>
    <w:lvl w:ilvl="0" w:tplc="FB626E80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 w:tplc="340A0019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33C4CF9"/>
    <w:multiLevelType w:val="hybridMultilevel"/>
    <w:tmpl w:val="DAC8EDA4"/>
    <w:lvl w:ilvl="0" w:tplc="330EE9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3B96929"/>
    <w:multiLevelType w:val="hybridMultilevel"/>
    <w:tmpl w:val="602037CE"/>
    <w:lvl w:ilvl="0" w:tplc="D65AD60E">
      <w:start w:val="1"/>
      <w:numFmt w:val="upperLetter"/>
      <w:lvlText w:val="%1."/>
      <w:lvlJc w:val="left"/>
      <w:pPr>
        <w:ind w:left="864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584" w:hanging="360"/>
      </w:pPr>
    </w:lvl>
    <w:lvl w:ilvl="2" w:tplc="340A001B" w:tentative="1">
      <w:start w:val="1"/>
      <w:numFmt w:val="lowerRoman"/>
      <w:lvlText w:val="%3."/>
      <w:lvlJc w:val="right"/>
      <w:pPr>
        <w:ind w:left="2304" w:hanging="180"/>
      </w:pPr>
    </w:lvl>
    <w:lvl w:ilvl="3" w:tplc="340A000F" w:tentative="1">
      <w:start w:val="1"/>
      <w:numFmt w:val="decimal"/>
      <w:lvlText w:val="%4."/>
      <w:lvlJc w:val="left"/>
      <w:pPr>
        <w:ind w:left="3024" w:hanging="360"/>
      </w:pPr>
    </w:lvl>
    <w:lvl w:ilvl="4" w:tplc="340A0019" w:tentative="1">
      <w:start w:val="1"/>
      <w:numFmt w:val="lowerLetter"/>
      <w:lvlText w:val="%5."/>
      <w:lvlJc w:val="left"/>
      <w:pPr>
        <w:ind w:left="3744" w:hanging="360"/>
      </w:pPr>
    </w:lvl>
    <w:lvl w:ilvl="5" w:tplc="340A001B" w:tentative="1">
      <w:start w:val="1"/>
      <w:numFmt w:val="lowerRoman"/>
      <w:lvlText w:val="%6."/>
      <w:lvlJc w:val="right"/>
      <w:pPr>
        <w:ind w:left="4464" w:hanging="180"/>
      </w:pPr>
    </w:lvl>
    <w:lvl w:ilvl="6" w:tplc="340A000F" w:tentative="1">
      <w:start w:val="1"/>
      <w:numFmt w:val="decimal"/>
      <w:lvlText w:val="%7."/>
      <w:lvlJc w:val="left"/>
      <w:pPr>
        <w:ind w:left="5184" w:hanging="360"/>
      </w:pPr>
    </w:lvl>
    <w:lvl w:ilvl="7" w:tplc="340A0019" w:tentative="1">
      <w:start w:val="1"/>
      <w:numFmt w:val="lowerLetter"/>
      <w:lvlText w:val="%8."/>
      <w:lvlJc w:val="left"/>
      <w:pPr>
        <w:ind w:left="5904" w:hanging="360"/>
      </w:pPr>
    </w:lvl>
    <w:lvl w:ilvl="8" w:tplc="340A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7" w15:restartNumberingAfterBreak="0">
    <w:nsid w:val="63E35663"/>
    <w:multiLevelType w:val="multilevel"/>
    <w:tmpl w:val="AA342E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8" w15:restartNumberingAfterBreak="0">
    <w:nsid w:val="6C844B3F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E9C2A62"/>
    <w:multiLevelType w:val="multilevel"/>
    <w:tmpl w:val="94D2C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520" w:hanging="1080"/>
      </w:pPr>
      <w:rPr>
        <w:rFonts w:ascii="Symbol" w:hAnsi="Symbol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0" w15:restartNumberingAfterBreak="0">
    <w:nsid w:val="77DA265D"/>
    <w:multiLevelType w:val="hybridMultilevel"/>
    <w:tmpl w:val="9116A3D2"/>
    <w:lvl w:ilvl="0" w:tplc="5C349A90">
      <w:start w:val="1"/>
      <w:numFmt w:val="decimal"/>
      <w:lvlText w:val="%1."/>
      <w:lvlJc w:val="left"/>
      <w:pPr>
        <w:ind w:left="1440" w:hanging="360"/>
      </w:pPr>
      <w:rPr>
        <w:rFonts w:asciiTheme="minorHAnsi" w:eastAsiaTheme="minorEastAsia" w:hAnsiTheme="minorHAnsi" w:cstheme="minorBidi"/>
      </w:rPr>
    </w:lvl>
    <w:lvl w:ilvl="1" w:tplc="340A0019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9"/>
  </w:num>
  <w:num w:numId="2">
    <w:abstractNumId w:val="8"/>
  </w:num>
  <w:num w:numId="3">
    <w:abstractNumId w:val="3"/>
  </w:num>
  <w:num w:numId="4">
    <w:abstractNumId w:val="7"/>
  </w:num>
  <w:num w:numId="5">
    <w:abstractNumId w:val="12"/>
  </w:num>
  <w:num w:numId="6">
    <w:abstractNumId w:val="1"/>
  </w:num>
  <w:num w:numId="7">
    <w:abstractNumId w:val="10"/>
  </w:num>
  <w:num w:numId="8">
    <w:abstractNumId w:val="15"/>
  </w:num>
  <w:num w:numId="9">
    <w:abstractNumId w:val="13"/>
  </w:num>
  <w:num w:numId="10">
    <w:abstractNumId w:val="0"/>
  </w:num>
  <w:num w:numId="11">
    <w:abstractNumId w:val="16"/>
  </w:num>
  <w:num w:numId="12">
    <w:abstractNumId w:val="11"/>
  </w:num>
  <w:num w:numId="13">
    <w:abstractNumId w:val="9"/>
  </w:num>
  <w:num w:numId="14">
    <w:abstractNumId w:val="20"/>
  </w:num>
  <w:num w:numId="15">
    <w:abstractNumId w:val="14"/>
  </w:num>
  <w:num w:numId="16">
    <w:abstractNumId w:val="2"/>
  </w:num>
  <w:num w:numId="17">
    <w:abstractNumId w:val="5"/>
  </w:num>
  <w:num w:numId="18">
    <w:abstractNumId w:val="6"/>
  </w:num>
  <w:num w:numId="19">
    <w:abstractNumId w:val="18"/>
  </w:num>
  <w:num w:numId="20">
    <w:abstractNumId w:val="4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969"/>
    <w:rsid w:val="00000351"/>
    <w:rsid w:val="00007D86"/>
    <w:rsid w:val="00011EA1"/>
    <w:rsid w:val="0002482E"/>
    <w:rsid w:val="0003346E"/>
    <w:rsid w:val="00035DB3"/>
    <w:rsid w:val="000454BB"/>
    <w:rsid w:val="00050324"/>
    <w:rsid w:val="00054D3A"/>
    <w:rsid w:val="00070ABF"/>
    <w:rsid w:val="000747A0"/>
    <w:rsid w:val="000770CA"/>
    <w:rsid w:val="00094C1D"/>
    <w:rsid w:val="00096C63"/>
    <w:rsid w:val="000A0150"/>
    <w:rsid w:val="000A1B61"/>
    <w:rsid w:val="000B25BE"/>
    <w:rsid w:val="000B5DF6"/>
    <w:rsid w:val="000C36F8"/>
    <w:rsid w:val="000C68DF"/>
    <w:rsid w:val="000D126A"/>
    <w:rsid w:val="000D2C08"/>
    <w:rsid w:val="000E5177"/>
    <w:rsid w:val="000E6359"/>
    <w:rsid w:val="000E63C9"/>
    <w:rsid w:val="000E6E6D"/>
    <w:rsid w:val="00101D21"/>
    <w:rsid w:val="00102444"/>
    <w:rsid w:val="00105018"/>
    <w:rsid w:val="0010770B"/>
    <w:rsid w:val="00107D94"/>
    <w:rsid w:val="001146D5"/>
    <w:rsid w:val="0012045A"/>
    <w:rsid w:val="00124225"/>
    <w:rsid w:val="001253EF"/>
    <w:rsid w:val="00130E9D"/>
    <w:rsid w:val="0014023F"/>
    <w:rsid w:val="00150A6D"/>
    <w:rsid w:val="00151941"/>
    <w:rsid w:val="00164241"/>
    <w:rsid w:val="00170476"/>
    <w:rsid w:val="00185B35"/>
    <w:rsid w:val="00194B6B"/>
    <w:rsid w:val="0019781B"/>
    <w:rsid w:val="001B3321"/>
    <w:rsid w:val="001C2943"/>
    <w:rsid w:val="001D2088"/>
    <w:rsid w:val="001D3A55"/>
    <w:rsid w:val="001E6687"/>
    <w:rsid w:val="001F278F"/>
    <w:rsid w:val="001F2BC8"/>
    <w:rsid w:val="001F4971"/>
    <w:rsid w:val="001F5F6B"/>
    <w:rsid w:val="0020180C"/>
    <w:rsid w:val="00206254"/>
    <w:rsid w:val="00222F6E"/>
    <w:rsid w:val="0022665D"/>
    <w:rsid w:val="002266F2"/>
    <w:rsid w:val="00232969"/>
    <w:rsid w:val="00243EBC"/>
    <w:rsid w:val="00246A35"/>
    <w:rsid w:val="00253E89"/>
    <w:rsid w:val="002541B9"/>
    <w:rsid w:val="002565D5"/>
    <w:rsid w:val="00272EF7"/>
    <w:rsid w:val="00273AAC"/>
    <w:rsid w:val="00282539"/>
    <w:rsid w:val="00282BC3"/>
    <w:rsid w:val="00284348"/>
    <w:rsid w:val="00290182"/>
    <w:rsid w:val="002A6DD0"/>
    <w:rsid w:val="002B5341"/>
    <w:rsid w:val="002C7488"/>
    <w:rsid w:val="002D10B6"/>
    <w:rsid w:val="002D3B59"/>
    <w:rsid w:val="002E68C2"/>
    <w:rsid w:val="002E7CEF"/>
    <w:rsid w:val="002F51F5"/>
    <w:rsid w:val="00312137"/>
    <w:rsid w:val="003135CE"/>
    <w:rsid w:val="003172BD"/>
    <w:rsid w:val="003232B2"/>
    <w:rsid w:val="00327E98"/>
    <w:rsid w:val="00330359"/>
    <w:rsid w:val="00332DA4"/>
    <w:rsid w:val="0033762F"/>
    <w:rsid w:val="00345596"/>
    <w:rsid w:val="00355062"/>
    <w:rsid w:val="00355559"/>
    <w:rsid w:val="00360494"/>
    <w:rsid w:val="003618AC"/>
    <w:rsid w:val="00363328"/>
    <w:rsid w:val="00366C7E"/>
    <w:rsid w:val="00367BF9"/>
    <w:rsid w:val="003744BC"/>
    <w:rsid w:val="003757F8"/>
    <w:rsid w:val="00382134"/>
    <w:rsid w:val="00384EA3"/>
    <w:rsid w:val="00396F7D"/>
    <w:rsid w:val="003A39A1"/>
    <w:rsid w:val="003B2E41"/>
    <w:rsid w:val="003C2191"/>
    <w:rsid w:val="003C538B"/>
    <w:rsid w:val="003D3863"/>
    <w:rsid w:val="003D5D7C"/>
    <w:rsid w:val="003E5E8E"/>
    <w:rsid w:val="003E7630"/>
    <w:rsid w:val="003F2F4F"/>
    <w:rsid w:val="003F5CCD"/>
    <w:rsid w:val="00400349"/>
    <w:rsid w:val="0040759F"/>
    <w:rsid w:val="004110DE"/>
    <w:rsid w:val="00413829"/>
    <w:rsid w:val="00420490"/>
    <w:rsid w:val="00421D30"/>
    <w:rsid w:val="00434964"/>
    <w:rsid w:val="00437CB4"/>
    <w:rsid w:val="0044085A"/>
    <w:rsid w:val="00454C89"/>
    <w:rsid w:val="00456978"/>
    <w:rsid w:val="00461C2D"/>
    <w:rsid w:val="00464671"/>
    <w:rsid w:val="004667EE"/>
    <w:rsid w:val="004679D3"/>
    <w:rsid w:val="004709E7"/>
    <w:rsid w:val="004834FF"/>
    <w:rsid w:val="00484120"/>
    <w:rsid w:val="00495964"/>
    <w:rsid w:val="004A0D4A"/>
    <w:rsid w:val="004B1D64"/>
    <w:rsid w:val="004B21A5"/>
    <w:rsid w:val="004B23C1"/>
    <w:rsid w:val="004C5EAB"/>
    <w:rsid w:val="004D4D1B"/>
    <w:rsid w:val="004E1D11"/>
    <w:rsid w:val="004E5FEE"/>
    <w:rsid w:val="005037F0"/>
    <w:rsid w:val="00516610"/>
    <w:rsid w:val="00516A86"/>
    <w:rsid w:val="005275F6"/>
    <w:rsid w:val="00541FA7"/>
    <w:rsid w:val="00545E38"/>
    <w:rsid w:val="00555730"/>
    <w:rsid w:val="00556B1A"/>
    <w:rsid w:val="00560D7B"/>
    <w:rsid w:val="00561357"/>
    <w:rsid w:val="005663A3"/>
    <w:rsid w:val="00566897"/>
    <w:rsid w:val="00571B51"/>
    <w:rsid w:val="00572102"/>
    <w:rsid w:val="00576C7A"/>
    <w:rsid w:val="00576D41"/>
    <w:rsid w:val="0057782D"/>
    <w:rsid w:val="00580F86"/>
    <w:rsid w:val="00583F32"/>
    <w:rsid w:val="00584E32"/>
    <w:rsid w:val="00591295"/>
    <w:rsid w:val="005A117E"/>
    <w:rsid w:val="005A711C"/>
    <w:rsid w:val="005A7968"/>
    <w:rsid w:val="005B414A"/>
    <w:rsid w:val="005D300F"/>
    <w:rsid w:val="005D60E5"/>
    <w:rsid w:val="005E01BA"/>
    <w:rsid w:val="005E54E0"/>
    <w:rsid w:val="005E55A6"/>
    <w:rsid w:val="005F1BB0"/>
    <w:rsid w:val="005F2D20"/>
    <w:rsid w:val="00622A20"/>
    <w:rsid w:val="00624A01"/>
    <w:rsid w:val="00627CE7"/>
    <w:rsid w:val="00641D2A"/>
    <w:rsid w:val="006517AF"/>
    <w:rsid w:val="00656C4D"/>
    <w:rsid w:val="00667795"/>
    <w:rsid w:val="0067283E"/>
    <w:rsid w:val="006917BF"/>
    <w:rsid w:val="006974EB"/>
    <w:rsid w:val="006A5BB3"/>
    <w:rsid w:val="006B6E0C"/>
    <w:rsid w:val="006D6BE0"/>
    <w:rsid w:val="006E5716"/>
    <w:rsid w:val="006F78FC"/>
    <w:rsid w:val="007015EF"/>
    <w:rsid w:val="007049FB"/>
    <w:rsid w:val="007052DE"/>
    <w:rsid w:val="00707484"/>
    <w:rsid w:val="007101F2"/>
    <w:rsid w:val="0072491D"/>
    <w:rsid w:val="00724B26"/>
    <w:rsid w:val="00727DC0"/>
    <w:rsid w:val="007302B3"/>
    <w:rsid w:val="00730733"/>
    <w:rsid w:val="007309A6"/>
    <w:rsid w:val="00730E3A"/>
    <w:rsid w:val="00736AAF"/>
    <w:rsid w:val="00745CC4"/>
    <w:rsid w:val="00755C98"/>
    <w:rsid w:val="007622D5"/>
    <w:rsid w:val="00763367"/>
    <w:rsid w:val="00763503"/>
    <w:rsid w:val="00765B2A"/>
    <w:rsid w:val="00770A06"/>
    <w:rsid w:val="00775CFE"/>
    <w:rsid w:val="007762A2"/>
    <w:rsid w:val="00777E90"/>
    <w:rsid w:val="00780CC6"/>
    <w:rsid w:val="00783A34"/>
    <w:rsid w:val="007864D7"/>
    <w:rsid w:val="0078783A"/>
    <w:rsid w:val="00791C7A"/>
    <w:rsid w:val="00793A73"/>
    <w:rsid w:val="007973A0"/>
    <w:rsid w:val="007A225D"/>
    <w:rsid w:val="007A4FB5"/>
    <w:rsid w:val="007A610E"/>
    <w:rsid w:val="007C6B52"/>
    <w:rsid w:val="007D16C5"/>
    <w:rsid w:val="007D35BE"/>
    <w:rsid w:val="007F547A"/>
    <w:rsid w:val="007F663E"/>
    <w:rsid w:val="007F77D0"/>
    <w:rsid w:val="008024BF"/>
    <w:rsid w:val="00805E7B"/>
    <w:rsid w:val="00817B93"/>
    <w:rsid w:val="00833D3A"/>
    <w:rsid w:val="00834F2E"/>
    <w:rsid w:val="00842472"/>
    <w:rsid w:val="008502B7"/>
    <w:rsid w:val="00854ED9"/>
    <w:rsid w:val="00861849"/>
    <w:rsid w:val="00862FE4"/>
    <w:rsid w:val="0086389A"/>
    <w:rsid w:val="0087099D"/>
    <w:rsid w:val="0087605E"/>
    <w:rsid w:val="008836CB"/>
    <w:rsid w:val="008910B2"/>
    <w:rsid w:val="008941AE"/>
    <w:rsid w:val="008A0548"/>
    <w:rsid w:val="008A3375"/>
    <w:rsid w:val="008B1FEE"/>
    <w:rsid w:val="008B2C72"/>
    <w:rsid w:val="008D2166"/>
    <w:rsid w:val="008E72BA"/>
    <w:rsid w:val="00903C32"/>
    <w:rsid w:val="00913969"/>
    <w:rsid w:val="00916B16"/>
    <w:rsid w:val="009173B9"/>
    <w:rsid w:val="009226DF"/>
    <w:rsid w:val="00922DF4"/>
    <w:rsid w:val="00925E63"/>
    <w:rsid w:val="0093335D"/>
    <w:rsid w:val="0093346E"/>
    <w:rsid w:val="0093613E"/>
    <w:rsid w:val="00940914"/>
    <w:rsid w:val="00943026"/>
    <w:rsid w:val="00944193"/>
    <w:rsid w:val="0094798B"/>
    <w:rsid w:val="009612B9"/>
    <w:rsid w:val="00966B81"/>
    <w:rsid w:val="009736F1"/>
    <w:rsid w:val="00976299"/>
    <w:rsid w:val="00977F79"/>
    <w:rsid w:val="009A354D"/>
    <w:rsid w:val="009A4BDF"/>
    <w:rsid w:val="009A789C"/>
    <w:rsid w:val="009B22F6"/>
    <w:rsid w:val="009C2161"/>
    <w:rsid w:val="009C7720"/>
    <w:rsid w:val="009D5C2C"/>
    <w:rsid w:val="009F2146"/>
    <w:rsid w:val="00A10BE9"/>
    <w:rsid w:val="00A23203"/>
    <w:rsid w:val="00A23AFA"/>
    <w:rsid w:val="00A3077B"/>
    <w:rsid w:val="00A31B3E"/>
    <w:rsid w:val="00A37CB8"/>
    <w:rsid w:val="00A532F3"/>
    <w:rsid w:val="00A543D6"/>
    <w:rsid w:val="00A54FB4"/>
    <w:rsid w:val="00A57431"/>
    <w:rsid w:val="00A64984"/>
    <w:rsid w:val="00A706B5"/>
    <w:rsid w:val="00A72DFD"/>
    <w:rsid w:val="00A74AC8"/>
    <w:rsid w:val="00A80070"/>
    <w:rsid w:val="00A825FF"/>
    <w:rsid w:val="00A82AE1"/>
    <w:rsid w:val="00A840A0"/>
    <w:rsid w:val="00A8489E"/>
    <w:rsid w:val="00A92B57"/>
    <w:rsid w:val="00A95F8C"/>
    <w:rsid w:val="00AA3801"/>
    <w:rsid w:val="00AB02A7"/>
    <w:rsid w:val="00AB1739"/>
    <w:rsid w:val="00AB3037"/>
    <w:rsid w:val="00AB46F9"/>
    <w:rsid w:val="00AB48B1"/>
    <w:rsid w:val="00AB63A2"/>
    <w:rsid w:val="00AC29F3"/>
    <w:rsid w:val="00AF553C"/>
    <w:rsid w:val="00B01236"/>
    <w:rsid w:val="00B12A21"/>
    <w:rsid w:val="00B14D98"/>
    <w:rsid w:val="00B150F4"/>
    <w:rsid w:val="00B22C7A"/>
    <w:rsid w:val="00B231E5"/>
    <w:rsid w:val="00B24139"/>
    <w:rsid w:val="00B3473F"/>
    <w:rsid w:val="00B420C9"/>
    <w:rsid w:val="00B52BA8"/>
    <w:rsid w:val="00B52F58"/>
    <w:rsid w:val="00B54075"/>
    <w:rsid w:val="00B6396D"/>
    <w:rsid w:val="00B66199"/>
    <w:rsid w:val="00B66E61"/>
    <w:rsid w:val="00B725DE"/>
    <w:rsid w:val="00B96562"/>
    <w:rsid w:val="00BA27A1"/>
    <w:rsid w:val="00BA5A8E"/>
    <w:rsid w:val="00BA6963"/>
    <w:rsid w:val="00BA6D11"/>
    <w:rsid w:val="00BB1090"/>
    <w:rsid w:val="00BB7DF0"/>
    <w:rsid w:val="00BC7BEE"/>
    <w:rsid w:val="00BE350A"/>
    <w:rsid w:val="00BE6EA2"/>
    <w:rsid w:val="00C005FA"/>
    <w:rsid w:val="00C009C0"/>
    <w:rsid w:val="00C02B87"/>
    <w:rsid w:val="00C03A3E"/>
    <w:rsid w:val="00C03F50"/>
    <w:rsid w:val="00C14EC8"/>
    <w:rsid w:val="00C325C6"/>
    <w:rsid w:val="00C4086D"/>
    <w:rsid w:val="00C42DE3"/>
    <w:rsid w:val="00C45630"/>
    <w:rsid w:val="00C52D68"/>
    <w:rsid w:val="00C5513C"/>
    <w:rsid w:val="00C57F10"/>
    <w:rsid w:val="00C60FF3"/>
    <w:rsid w:val="00C741C4"/>
    <w:rsid w:val="00C95937"/>
    <w:rsid w:val="00CA1896"/>
    <w:rsid w:val="00CA6311"/>
    <w:rsid w:val="00CA6BC4"/>
    <w:rsid w:val="00CB078F"/>
    <w:rsid w:val="00CB5B28"/>
    <w:rsid w:val="00CC2C01"/>
    <w:rsid w:val="00CC2CCA"/>
    <w:rsid w:val="00CE07B6"/>
    <w:rsid w:val="00CF5371"/>
    <w:rsid w:val="00D02ED2"/>
    <w:rsid w:val="00D0323A"/>
    <w:rsid w:val="00D0559F"/>
    <w:rsid w:val="00D064B5"/>
    <w:rsid w:val="00D077E9"/>
    <w:rsid w:val="00D07D67"/>
    <w:rsid w:val="00D12B79"/>
    <w:rsid w:val="00D20957"/>
    <w:rsid w:val="00D42CB7"/>
    <w:rsid w:val="00D43AC1"/>
    <w:rsid w:val="00D47A6E"/>
    <w:rsid w:val="00D5413D"/>
    <w:rsid w:val="00D570A9"/>
    <w:rsid w:val="00D70D02"/>
    <w:rsid w:val="00D770C7"/>
    <w:rsid w:val="00D7793B"/>
    <w:rsid w:val="00D82D3F"/>
    <w:rsid w:val="00D86945"/>
    <w:rsid w:val="00D90290"/>
    <w:rsid w:val="00D91FC5"/>
    <w:rsid w:val="00D94568"/>
    <w:rsid w:val="00DA74BA"/>
    <w:rsid w:val="00DB1881"/>
    <w:rsid w:val="00DB34D8"/>
    <w:rsid w:val="00DC036A"/>
    <w:rsid w:val="00DC26A9"/>
    <w:rsid w:val="00DC58C0"/>
    <w:rsid w:val="00DC706A"/>
    <w:rsid w:val="00DD152F"/>
    <w:rsid w:val="00DD3048"/>
    <w:rsid w:val="00DE213F"/>
    <w:rsid w:val="00DF027C"/>
    <w:rsid w:val="00DF4FE3"/>
    <w:rsid w:val="00DF6F79"/>
    <w:rsid w:val="00E00A32"/>
    <w:rsid w:val="00E00FFF"/>
    <w:rsid w:val="00E20C7B"/>
    <w:rsid w:val="00E22ACD"/>
    <w:rsid w:val="00E3417F"/>
    <w:rsid w:val="00E54B34"/>
    <w:rsid w:val="00E56138"/>
    <w:rsid w:val="00E620B0"/>
    <w:rsid w:val="00E6598B"/>
    <w:rsid w:val="00E67FBD"/>
    <w:rsid w:val="00E70B08"/>
    <w:rsid w:val="00E71C99"/>
    <w:rsid w:val="00E72F86"/>
    <w:rsid w:val="00E75F6C"/>
    <w:rsid w:val="00E80401"/>
    <w:rsid w:val="00E81B40"/>
    <w:rsid w:val="00E95E8A"/>
    <w:rsid w:val="00E96C21"/>
    <w:rsid w:val="00EB323B"/>
    <w:rsid w:val="00EB557D"/>
    <w:rsid w:val="00EE0EF9"/>
    <w:rsid w:val="00EF555B"/>
    <w:rsid w:val="00F027BB"/>
    <w:rsid w:val="00F06BAA"/>
    <w:rsid w:val="00F11DCF"/>
    <w:rsid w:val="00F162EA"/>
    <w:rsid w:val="00F20E9E"/>
    <w:rsid w:val="00F20ED9"/>
    <w:rsid w:val="00F234E0"/>
    <w:rsid w:val="00F30626"/>
    <w:rsid w:val="00F33645"/>
    <w:rsid w:val="00F4469C"/>
    <w:rsid w:val="00F52D27"/>
    <w:rsid w:val="00F61EB1"/>
    <w:rsid w:val="00F72F28"/>
    <w:rsid w:val="00F83527"/>
    <w:rsid w:val="00F857B9"/>
    <w:rsid w:val="00F923DE"/>
    <w:rsid w:val="00F94615"/>
    <w:rsid w:val="00FA128C"/>
    <w:rsid w:val="00FA67EB"/>
    <w:rsid w:val="00FB40EC"/>
    <w:rsid w:val="00FD583F"/>
    <w:rsid w:val="00FD723F"/>
    <w:rsid w:val="00FD7488"/>
    <w:rsid w:val="00FE268D"/>
    <w:rsid w:val="00FF16B4"/>
    <w:rsid w:val="00FF4143"/>
    <w:rsid w:val="00FF6AC7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4328A4"/>
  <w15:docId w15:val="{5548E666-F232-4266-91A8-74EB252E9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968"/>
    <w:pPr>
      <w:spacing w:after="0"/>
    </w:pPr>
    <w:rPr>
      <w:rFonts w:eastAsiaTheme="minorEastAsia"/>
      <w:b/>
      <w:color w:val="082A75" w:themeColor="text2"/>
      <w:sz w:val="28"/>
      <w:szCs w:val="22"/>
      <w:lang w:val="es-CL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2541B9"/>
    <w:pPr>
      <w:ind w:left="720"/>
      <w:contextualSpacing/>
    </w:pPr>
  </w:style>
  <w:style w:type="table" w:styleId="Tablaconcuadrculaclara">
    <w:name w:val="Grid Table Light"/>
    <w:basedOn w:val="Tablanormal"/>
    <w:uiPriority w:val="40"/>
    <w:rsid w:val="000B5DF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0B5DF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0B5DF6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0B5DF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0B5DF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B01236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CL"/>
    </w:rPr>
  </w:style>
  <w:style w:type="paragraph" w:styleId="TDC2">
    <w:name w:val="toc 2"/>
    <w:basedOn w:val="Normal"/>
    <w:next w:val="Normal"/>
    <w:autoRedefine/>
    <w:uiPriority w:val="39"/>
    <w:unhideWhenUsed/>
    <w:rsid w:val="00B01236"/>
    <w:pPr>
      <w:spacing w:after="100" w:line="259" w:lineRule="auto"/>
      <w:ind w:left="220"/>
    </w:pPr>
    <w:rPr>
      <w:rFonts w:cs="Times New Roman"/>
      <w:b w:val="0"/>
      <w:color w:val="auto"/>
      <w:sz w:val="22"/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B01236"/>
    <w:pPr>
      <w:spacing w:after="100" w:line="259" w:lineRule="auto"/>
    </w:pPr>
    <w:rPr>
      <w:rFonts w:cs="Times New Roman"/>
      <w:b w:val="0"/>
      <w:color w:val="auto"/>
      <w:sz w:val="22"/>
      <w:lang w:eastAsia="es-CL"/>
    </w:rPr>
  </w:style>
  <w:style w:type="paragraph" w:styleId="TDC3">
    <w:name w:val="toc 3"/>
    <w:basedOn w:val="Normal"/>
    <w:next w:val="Normal"/>
    <w:autoRedefine/>
    <w:uiPriority w:val="39"/>
    <w:unhideWhenUsed/>
    <w:rsid w:val="00B01236"/>
    <w:pPr>
      <w:spacing w:after="100" w:line="259" w:lineRule="auto"/>
      <w:ind w:left="440"/>
    </w:pPr>
    <w:rPr>
      <w:rFonts w:cs="Times New Roman"/>
      <w:b w:val="0"/>
      <w:color w:val="auto"/>
      <w:sz w:val="22"/>
      <w:lang w:eastAsia="es-CL"/>
    </w:rPr>
  </w:style>
  <w:style w:type="character" w:styleId="Hipervnculo">
    <w:name w:val="Hyperlink"/>
    <w:basedOn w:val="Fuentedeprrafopredeter"/>
    <w:uiPriority w:val="99"/>
    <w:unhideWhenUsed/>
    <w:rsid w:val="00456978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\AppData\Local\Microsoft\Office\16.0\DTS\es-ES%7b31200BDA-46D7-49EF-B6AB-6EAA82950C38%7d\%7b5CE60CA4-A48F-407D-A09B-95AA271ED301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A55205E8E884BB5B30794CE31B237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A7520F-C953-455B-88E5-875D9F10D8C1}"/>
      </w:docPartPr>
      <w:docPartBody>
        <w:p w:rsidR="00D42DF7" w:rsidRDefault="000D13AE">
          <w:pPr>
            <w:pStyle w:val="7A55205E8E884BB5B30794CE31B237DD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agosto 9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4AE0C8606AFE42F1A0BFFC30C3E0CC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D621BC-5D28-45DF-B961-159AE1B30CC4}"/>
      </w:docPartPr>
      <w:docPartBody>
        <w:p w:rsidR="00D42DF7" w:rsidRDefault="000D13AE">
          <w:pPr>
            <w:pStyle w:val="4AE0C8606AFE42F1A0BFFC30C3E0CCF2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DF7"/>
    <w:rsid w:val="000D13AE"/>
    <w:rsid w:val="00D42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7A55205E8E884BB5B30794CE31B237DD">
    <w:name w:val="7A55205E8E884BB5B30794CE31B237DD"/>
  </w:style>
  <w:style w:type="paragraph" w:customStyle="1" w:styleId="4AE0C8606AFE42F1A0BFFC30C3E0CCF2">
    <w:name w:val="4AE0C8606AFE42F1A0BFFC30C3E0CCF2"/>
  </w:style>
  <w:style w:type="paragraph" w:customStyle="1" w:styleId="8F398FA18E46410C9D4A2B9A6F05CFA8">
    <w:name w:val="8F398FA18E46410C9D4A2B9A6F05CFA8"/>
  </w:style>
  <w:style w:type="paragraph" w:customStyle="1" w:styleId="AA91FC74102D4129973176D4E4884776">
    <w:name w:val="AA91FC74102D4129973176D4E4884776"/>
  </w:style>
  <w:style w:type="paragraph" w:customStyle="1" w:styleId="B25219EC93CA434EA319989395E68F8D">
    <w:name w:val="B25219EC93CA434EA319989395E68F8D"/>
  </w:style>
  <w:style w:type="paragraph" w:customStyle="1" w:styleId="A9490C99758241D297BF6A840E8B19EC">
    <w:name w:val="A9490C99758241D297BF6A840E8B19EC"/>
  </w:style>
  <w:style w:type="paragraph" w:customStyle="1" w:styleId="6529A43E26024DBFA8C9EE66C6E038B5">
    <w:name w:val="6529A43E26024DBFA8C9EE66C6E038B5"/>
  </w:style>
  <w:style w:type="paragraph" w:customStyle="1" w:styleId="3A7DC4F7660740FCB9EF4EB14739267A">
    <w:name w:val="3A7DC4F7660740FCB9EF4EB14739267A"/>
  </w:style>
  <w:style w:type="paragraph" w:customStyle="1" w:styleId="69CB4DB8CEEB4F45AA2DD5147CC95D00">
    <w:name w:val="69CB4DB8CEEB4F45AA2DD5147CC95D00"/>
    <w:rsid w:val="00D42DF7"/>
  </w:style>
  <w:style w:type="paragraph" w:customStyle="1" w:styleId="4F60EA38DC59457E8FF65C59DA8A7140">
    <w:name w:val="4F60EA38DC59457E8FF65C59DA8A7140"/>
    <w:rsid w:val="00D42DF7"/>
  </w:style>
  <w:style w:type="paragraph" w:customStyle="1" w:styleId="6F7B43F63C894E5CA8D7883A22DA3AD0">
    <w:name w:val="6F7B43F63C894E5CA8D7883A22DA3AD0"/>
    <w:rsid w:val="00D42DF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09F8A-141E-4403-AFE9-B110BB3DC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{5CE60CA4-A48F-407D-A09B-95AA271ED301}tf16392850_win32</Template>
  <TotalTime>1210</TotalTime>
  <Pages>11</Pages>
  <Words>1670</Words>
  <Characters>9189</Characters>
  <Application>Microsoft Office Word</Application>
  <DocSecurity>0</DocSecurity>
  <Lines>76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Andrea _Garrido</dc:creator>
  <cp:keywords/>
  <cp:lastModifiedBy>Andrea _Garrido</cp:lastModifiedBy>
  <cp:revision>268</cp:revision>
  <cp:lastPrinted>2006-08-01T17:47:00Z</cp:lastPrinted>
  <dcterms:created xsi:type="dcterms:W3CDTF">2020-08-12T01:42:00Z</dcterms:created>
  <dcterms:modified xsi:type="dcterms:W3CDTF">2020-08-12T23:46:00Z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